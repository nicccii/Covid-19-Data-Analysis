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6441157"/>
        <w:docPartObj>
          <w:docPartGallery w:val="Cover Pages"/>
          <w:docPartUnique/>
        </w:docPartObj>
      </w:sdtPr>
      <w:sdtEndPr/>
      <w:sdtContent>
        <w:p w14:paraId="0E1D6362" w14:textId="77777777" w:rsidR="00C60445" w:rsidRDefault="00F3455A" w:rsidP="00F3455A">
          <w:pPr>
            <w:jc w:val="center"/>
          </w:pPr>
          <w:r>
            <w:rPr>
              <w:noProof/>
              <w:lang w:eastAsia="en-IE"/>
            </w:rPr>
            <mc:AlternateContent>
              <mc:Choice Requires="wpg">
                <w:drawing>
                  <wp:anchor distT="0" distB="0" distL="114300" distR="114300" simplePos="0" relativeHeight="251662336" behindDoc="0" locked="0" layoutInCell="1" allowOverlap="1" wp14:anchorId="645F65C5" wp14:editId="3AD01BB8">
                    <wp:simplePos x="0" y="0"/>
                    <wp:positionH relativeFrom="page">
                      <wp:posOffset>220980</wp:posOffset>
                    </wp:positionH>
                    <wp:positionV relativeFrom="page">
                      <wp:posOffset>198120</wp:posOffset>
                    </wp:positionV>
                    <wp:extent cx="7315200" cy="1082040"/>
                    <wp:effectExtent l="0" t="0" r="0" b="3810"/>
                    <wp:wrapNone/>
                    <wp:docPr id="149" name="Group 149"/>
                    <wp:cNvGraphicFramePr/>
                    <a:graphic xmlns:a="http://schemas.openxmlformats.org/drawingml/2006/main">
                      <a:graphicData uri="http://schemas.microsoft.com/office/word/2010/wordprocessingGroup">
                        <wpg:wgp>
                          <wpg:cNvGrpSpPr/>
                          <wpg:grpSpPr>
                            <a:xfrm>
                              <a:off x="0" y="0"/>
                              <a:ext cx="7315200" cy="108204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57F3ADC4" id="Group 149" o:spid="_x0000_s1026" style="position:absolute;margin-left:17.4pt;margin-top:15.6pt;width:8in;height:85.2pt;z-index:251662336;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2Rbu5YFAACkGwAADgAAAAAAAAAAAAAAAAA6AgAAZHJzL2Uyb0RvYy54bWxQSwECLQAKAAAA&#10;AAAAACEAmxsUEWhkAABoZAAAFAAAAAAAAAAAAAAAAAD8BwAAZHJzL21lZGlhL2ltYWdlMS5wbmdQ&#10;SwECLQAUAAYACAAAACEAdfmopd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sdtContent>
    </w:sdt>
    <w:p w14:paraId="187A6A90" w14:textId="77777777" w:rsidR="00F3455A" w:rsidRDefault="00F3455A" w:rsidP="00F3455A">
      <w:pPr>
        <w:jc w:val="center"/>
      </w:pPr>
      <w:r>
        <w:rPr>
          <w:noProof/>
          <w:lang w:eastAsia="en-IE"/>
        </w:rPr>
        <mc:AlternateContent>
          <mc:Choice Requires="wps">
            <w:drawing>
              <wp:anchor distT="0" distB="0" distL="114300" distR="114300" simplePos="0" relativeHeight="251659264" behindDoc="0" locked="0" layoutInCell="1" allowOverlap="1" wp14:anchorId="5CC443EC" wp14:editId="706EAC05">
                <wp:simplePos x="0" y="0"/>
                <wp:positionH relativeFrom="page">
                  <wp:posOffset>220980</wp:posOffset>
                </wp:positionH>
                <wp:positionV relativeFrom="page">
                  <wp:posOffset>3291840</wp:posOffset>
                </wp:positionV>
                <wp:extent cx="6454140" cy="1443990"/>
                <wp:effectExtent l="0" t="0" r="0" b="3810"/>
                <wp:wrapSquare wrapText="bothSides"/>
                <wp:docPr id="154" name="Text Box 154"/>
                <wp:cNvGraphicFramePr/>
                <a:graphic xmlns:a="http://schemas.openxmlformats.org/drawingml/2006/main">
                  <a:graphicData uri="http://schemas.microsoft.com/office/word/2010/wordprocessingShape">
                    <wps:wsp>
                      <wps:cNvSpPr txBox="1"/>
                      <wps:spPr>
                        <a:xfrm>
                          <a:off x="0" y="0"/>
                          <a:ext cx="6454140" cy="1443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C20F02" w14:textId="6CB6279B" w:rsidR="00C60445" w:rsidRDefault="000169A7" w:rsidP="00F3455A">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36">
                                  <w:rPr>
                                    <w:caps/>
                                    <w:color w:val="4472C4" w:themeColor="accent1"/>
                                    <w:sz w:val="64"/>
                                    <w:szCs w:val="64"/>
                                  </w:rPr>
                                  <w:t>COVID-19 DATA ANALYSIS</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EndPr/>
                            <w:sdtContent>
                              <w:p w14:paraId="4EC68B7A" w14:textId="4B7FE3E2" w:rsidR="00C60445" w:rsidRDefault="002657E9" w:rsidP="00F3455A">
                                <w:pPr>
                                  <w:jc w:val="center"/>
                                  <w:rPr>
                                    <w:smallCaps/>
                                    <w:color w:val="404040" w:themeColor="text1" w:themeTint="BF"/>
                                    <w:sz w:val="36"/>
                                    <w:szCs w:val="36"/>
                                  </w:rPr>
                                </w:pPr>
                                <w:r>
                                  <w:rPr>
                                    <w:b/>
                                    <w:color w:val="404040" w:themeColor="text1" w:themeTint="BF"/>
                                    <w:sz w:val="36"/>
                                    <w:szCs w:val="36"/>
                                  </w:rPr>
                                  <w:t>Final</w:t>
                                </w:r>
                                <w:r w:rsidR="00947BE7">
                                  <w:rPr>
                                    <w:b/>
                                    <w:color w:val="404040" w:themeColor="text1" w:themeTint="BF"/>
                                    <w:sz w:val="36"/>
                                    <w:szCs w:val="36"/>
                                  </w:rPr>
                                  <w:t xml:space="preserve">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C443EC" id="_x0000_t202" coordsize="21600,21600" o:spt="202" path="m,l,21600r21600,l21600,xe">
                <v:stroke joinstyle="miter"/>
                <v:path gradientshapeok="t" o:connecttype="rect"/>
              </v:shapetype>
              <v:shape id="Text Box 154" o:spid="_x0000_s1026" type="#_x0000_t202" style="position:absolute;left:0;text-align:left;margin-left:17.4pt;margin-top:259.2pt;width:508.2pt;height:1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" filled="f" stroked="f" strokeweight=".5pt">
                <v:textbox inset="126pt,0,54pt,0">
                  <w:txbxContent>
                    <w:p w14:paraId="2BC20F02" w14:textId="6CB6279B" w:rsidR="00C60445" w:rsidRDefault="000169A7" w:rsidP="00F3455A">
                      <w:pPr>
                        <w:jc w:val="center"/>
                        <w:rPr>
                          <w:color w:val="4472C4" w:themeColor="accent1"/>
                          <w:sz w:val="64"/>
                          <w:szCs w:val="64"/>
                        </w:rPr>
                      </w:pPr>
                      <w:sdt>
                        <w:sdtPr>
                          <w:rPr>
                            <w:caps/>
                            <w:color w:val="4472C4" w:themeColor="accent1"/>
                            <w:sz w:val="64"/>
                            <w:szCs w:val="64"/>
                          </w:rPr>
                          <w:alias w:val="Title"/>
                          <w:tag w:val=""/>
                          <w:id w:val="-132403996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10C36">
                            <w:rPr>
                              <w:caps/>
                              <w:color w:val="4472C4" w:themeColor="accent1"/>
                              <w:sz w:val="64"/>
                              <w:szCs w:val="64"/>
                            </w:rPr>
                            <w:t>COVID-19 DATA ANALYSIS</w:t>
                          </w:r>
                        </w:sdtContent>
                      </w:sdt>
                    </w:p>
                    <w:sdt>
                      <w:sdtPr>
                        <w:rPr>
                          <w:b/>
                          <w:color w:val="404040" w:themeColor="text1" w:themeTint="BF"/>
                          <w:sz w:val="36"/>
                          <w:szCs w:val="36"/>
                        </w:rPr>
                        <w:alias w:val="Subtitle"/>
                        <w:tag w:val=""/>
                        <w:id w:val="-1293518513"/>
                        <w:dataBinding w:prefixMappings="xmlns:ns0='http://purl.org/dc/elements/1.1/' xmlns:ns1='http://schemas.openxmlformats.org/package/2006/metadata/core-properties' " w:xpath="/ns1:coreProperties[1]/ns0:subject[1]" w:storeItemID="{6C3C8BC8-F283-45AE-878A-BAB7291924A1}"/>
                        <w:text/>
                      </w:sdtPr>
                      <w:sdtEndPr/>
                      <w:sdtContent>
                        <w:p w14:paraId="4EC68B7A" w14:textId="4B7FE3E2" w:rsidR="00C60445" w:rsidRDefault="002657E9" w:rsidP="00F3455A">
                          <w:pPr>
                            <w:jc w:val="center"/>
                            <w:rPr>
                              <w:smallCaps/>
                              <w:color w:val="404040" w:themeColor="text1" w:themeTint="BF"/>
                              <w:sz w:val="36"/>
                              <w:szCs w:val="36"/>
                            </w:rPr>
                          </w:pPr>
                          <w:r>
                            <w:rPr>
                              <w:b/>
                              <w:color w:val="404040" w:themeColor="text1" w:themeTint="BF"/>
                              <w:sz w:val="36"/>
                              <w:szCs w:val="36"/>
                            </w:rPr>
                            <w:t>Final</w:t>
                          </w:r>
                          <w:r w:rsidR="00947BE7">
                            <w:rPr>
                              <w:b/>
                              <w:color w:val="404040" w:themeColor="text1" w:themeTint="BF"/>
                              <w:sz w:val="36"/>
                              <w:szCs w:val="36"/>
                            </w:rPr>
                            <w:t xml:space="preserve"> Report</w:t>
                          </w:r>
                        </w:p>
                      </w:sdtContent>
                    </w:sdt>
                  </w:txbxContent>
                </v:textbox>
                <w10:wrap type="square" anchorx="page" anchory="page"/>
              </v:shape>
            </w:pict>
          </mc:Fallback>
        </mc:AlternateContent>
      </w:r>
      <w:r w:rsidR="00A366DA">
        <w:rPr>
          <w:noProof/>
        </w:rPr>
        <w:drawing>
          <wp:inline distT="0" distB="0" distL="0" distR="0" wp14:anchorId="60CA1C3F" wp14:editId="44AA9466">
            <wp:extent cx="2597150" cy="16771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8788" cy="1678214"/>
                    </a:xfrm>
                    <a:prstGeom prst="rect">
                      <a:avLst/>
                    </a:prstGeom>
                  </pic:spPr>
                </pic:pic>
              </a:graphicData>
            </a:graphic>
          </wp:inline>
        </w:drawing>
      </w:r>
    </w:p>
    <w:p w14:paraId="2B56E67D" w14:textId="77777777" w:rsidR="00F3455A" w:rsidRPr="00F3455A" w:rsidRDefault="00F3455A" w:rsidP="00F3455A"/>
    <w:p w14:paraId="3FD50A86" w14:textId="77777777" w:rsidR="00F3455A" w:rsidRPr="00F3455A" w:rsidRDefault="00F3455A" w:rsidP="00F3455A"/>
    <w:p w14:paraId="6B018A99" w14:textId="77777777" w:rsidR="00F3455A" w:rsidRPr="00F3455A" w:rsidRDefault="00F3455A" w:rsidP="00F3455A"/>
    <w:p w14:paraId="352EFA35" w14:textId="42F0D7F6" w:rsidR="002933AB" w:rsidRPr="00F3455A" w:rsidRDefault="002933AB" w:rsidP="002933AB">
      <w:pPr>
        <w:jc w:val="center"/>
      </w:pPr>
      <w:r>
        <w:t>Word Count</w:t>
      </w:r>
      <w:r w:rsidR="00BA06A4">
        <w:t xml:space="preserve">: </w:t>
      </w:r>
      <w:r w:rsidR="002657E9">
        <w:t>4</w:t>
      </w:r>
      <w:r w:rsidR="0090073C">
        <w:t>3</w:t>
      </w:r>
      <w:r w:rsidR="005A7B92">
        <w:t>4</w:t>
      </w:r>
      <w:r w:rsidR="00441E8C">
        <w:t>7</w:t>
      </w:r>
    </w:p>
    <w:p w14:paraId="66418903" w14:textId="77777777" w:rsidR="00F3455A" w:rsidRPr="00F3455A" w:rsidRDefault="00F3455A" w:rsidP="00F3455A"/>
    <w:p w14:paraId="7B32160C" w14:textId="77777777" w:rsidR="00F3455A" w:rsidRPr="00F3455A" w:rsidRDefault="00F3455A" w:rsidP="00F3455A"/>
    <w:p w14:paraId="4B84C205" w14:textId="77777777" w:rsidR="00F3455A" w:rsidRPr="00F3455A" w:rsidRDefault="002933AB" w:rsidP="00F3455A">
      <w:r>
        <w:rPr>
          <w:noProof/>
          <w:lang w:eastAsia="en-IE"/>
        </w:rPr>
        <mc:AlternateContent>
          <mc:Choice Requires="wps">
            <w:drawing>
              <wp:anchor distT="0" distB="0" distL="114300" distR="114300" simplePos="0" relativeHeight="251661312" behindDoc="0" locked="0" layoutInCell="1" allowOverlap="1" wp14:anchorId="5F0BDC07" wp14:editId="6504E39D">
                <wp:simplePos x="0" y="0"/>
                <wp:positionH relativeFrom="page">
                  <wp:posOffset>220980</wp:posOffset>
                </wp:positionH>
                <wp:positionV relativeFrom="page">
                  <wp:posOffset>5966460</wp:posOffset>
                </wp:positionV>
                <wp:extent cx="64008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64008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9C6947" w14:textId="77777777" w:rsidR="00C60445" w:rsidRPr="00F3455A" w:rsidRDefault="00C60445" w:rsidP="00F3455A">
                            <w:pPr>
                              <w:pStyle w:val="NoSpacing"/>
                              <w:jc w:val="center"/>
                              <w:rPr>
                                <w:color w:val="4472C4" w:themeColor="accent1"/>
                                <w:sz w:val="28"/>
                                <w:szCs w:val="28"/>
                              </w:rPr>
                            </w:pPr>
                            <w:r w:rsidRPr="00F3455A">
                              <w:rPr>
                                <w:color w:val="4472C4" w:themeColor="accent1"/>
                                <w:sz w:val="28"/>
                                <w:szCs w:val="28"/>
                              </w:rPr>
                              <w:t xml:space="preserve">Higher Diploma in Science in </w:t>
                            </w:r>
                            <w:r w:rsidR="00D51FC0">
                              <w:rPr>
                                <w:color w:val="4472C4" w:themeColor="accent1"/>
                                <w:sz w:val="28"/>
                                <w:szCs w:val="28"/>
                              </w:rPr>
                              <w:t>Data Analytics</w:t>
                            </w:r>
                          </w:p>
                          <w:p w14:paraId="7A7F9D4F" w14:textId="77777777" w:rsidR="00C60445" w:rsidRPr="00F3455A" w:rsidRDefault="00C60445" w:rsidP="00F3455A">
                            <w:pPr>
                              <w:pStyle w:val="NoSpacing"/>
                              <w:jc w:val="center"/>
                              <w:rPr>
                                <w:color w:val="595959" w:themeColor="text1" w:themeTint="A6"/>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F0BDC07" id="Text Box 153" o:spid="_x0000_s1027" type="#_x0000_t202" style="position:absolute;margin-left:17.4pt;margin-top:469.8pt;width:7in;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" filled="f" stroked="f" strokeweight=".5pt">
                <v:textbox style="mso-fit-shape-to-text:t" inset="126pt,0,54pt,0">
                  <w:txbxContent>
                    <w:p w14:paraId="3B9C6947" w14:textId="77777777" w:rsidR="00C60445" w:rsidRPr="00F3455A" w:rsidRDefault="00C60445" w:rsidP="00F3455A">
                      <w:pPr>
                        <w:pStyle w:val="NoSpacing"/>
                        <w:jc w:val="center"/>
                        <w:rPr>
                          <w:color w:val="4472C4" w:themeColor="accent1"/>
                          <w:sz w:val="28"/>
                          <w:szCs w:val="28"/>
                        </w:rPr>
                      </w:pPr>
                      <w:r w:rsidRPr="00F3455A">
                        <w:rPr>
                          <w:color w:val="4472C4" w:themeColor="accent1"/>
                          <w:sz w:val="28"/>
                          <w:szCs w:val="28"/>
                        </w:rPr>
                        <w:t xml:space="preserve">Higher Diploma in Science in </w:t>
                      </w:r>
                      <w:r w:rsidR="00D51FC0">
                        <w:rPr>
                          <w:color w:val="4472C4" w:themeColor="accent1"/>
                          <w:sz w:val="28"/>
                          <w:szCs w:val="28"/>
                        </w:rPr>
                        <w:t>Data Analytics</w:t>
                      </w:r>
                    </w:p>
                    <w:p w14:paraId="7A7F9D4F" w14:textId="77777777" w:rsidR="00C60445" w:rsidRPr="00F3455A" w:rsidRDefault="00C60445" w:rsidP="00F3455A">
                      <w:pPr>
                        <w:pStyle w:val="NoSpacing"/>
                        <w:jc w:val="center"/>
                        <w:rPr>
                          <w:color w:val="595959" w:themeColor="text1" w:themeTint="A6"/>
                          <w:sz w:val="28"/>
                          <w:szCs w:val="28"/>
                        </w:rPr>
                      </w:pPr>
                    </w:p>
                  </w:txbxContent>
                </v:textbox>
                <w10:wrap type="square" anchorx="page" anchory="page"/>
              </v:shape>
            </w:pict>
          </mc:Fallback>
        </mc:AlternateContent>
      </w:r>
    </w:p>
    <w:p w14:paraId="3F1416CE" w14:textId="77777777" w:rsidR="00F3455A" w:rsidRPr="00F3455A" w:rsidRDefault="00F3455A" w:rsidP="00F3455A"/>
    <w:p w14:paraId="00BBA047" w14:textId="77777777" w:rsidR="00F3455A" w:rsidRPr="00F3455A" w:rsidRDefault="00F3455A" w:rsidP="002933AB"/>
    <w:p w14:paraId="39006330" w14:textId="77777777" w:rsidR="00F3455A" w:rsidRPr="00F3455A" w:rsidRDefault="00F3455A" w:rsidP="00F3455A"/>
    <w:p w14:paraId="5EEA0666" w14:textId="77777777" w:rsidR="00C6484F" w:rsidRPr="00F3455A" w:rsidRDefault="002933AB" w:rsidP="00C6484F">
      <w:pPr>
        <w:jc w:val="center"/>
      </w:pPr>
      <w:r>
        <w:rPr>
          <w:noProof/>
          <w:lang w:eastAsia="en-IE"/>
        </w:rPr>
        <mc:AlternateContent>
          <mc:Choice Requires="wps">
            <w:drawing>
              <wp:anchor distT="0" distB="0" distL="114300" distR="114300" simplePos="0" relativeHeight="251660288" behindDoc="0" locked="0" layoutInCell="1" allowOverlap="1" wp14:anchorId="079CED88" wp14:editId="2A5138AC">
                <wp:simplePos x="0" y="0"/>
                <wp:positionH relativeFrom="page">
                  <wp:posOffset>160020</wp:posOffset>
                </wp:positionH>
                <wp:positionV relativeFrom="page">
                  <wp:posOffset>7863840</wp:posOffset>
                </wp:positionV>
                <wp:extent cx="7315200" cy="15163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51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2A7379E9" w14:textId="703A2956" w:rsidR="00C60445" w:rsidRDefault="0023147D" w:rsidP="00F3455A">
                                <w:pPr>
                                  <w:pStyle w:val="NoSpacing"/>
                                  <w:jc w:val="center"/>
                                  <w:rPr>
                                    <w:color w:val="595959" w:themeColor="text1" w:themeTint="A6"/>
                                    <w:sz w:val="28"/>
                                    <w:szCs w:val="28"/>
                                  </w:rPr>
                                </w:pPr>
                                <w:r>
                                  <w:rPr>
                                    <w:color w:val="595959" w:themeColor="text1" w:themeTint="A6"/>
                                    <w:sz w:val="28"/>
                                    <w:szCs w:val="28"/>
                                  </w:rPr>
                                  <w:t>N</w:t>
                                </w:r>
                                <w:r w:rsidR="00710C36">
                                  <w:rPr>
                                    <w:color w:val="595959" w:themeColor="text1" w:themeTint="A6"/>
                                    <w:sz w:val="28"/>
                                    <w:szCs w:val="28"/>
                                  </w:rPr>
                                  <w:t>ICHOLAS</w:t>
                                </w:r>
                                <w:r>
                                  <w:rPr>
                                    <w:color w:val="595959" w:themeColor="text1" w:themeTint="A6"/>
                                    <w:sz w:val="28"/>
                                    <w:szCs w:val="28"/>
                                  </w:rPr>
                                  <w:t xml:space="preserve"> </w:t>
                                </w:r>
                                <w:r w:rsidR="00710C36">
                                  <w:rPr>
                                    <w:color w:val="595959" w:themeColor="text1" w:themeTint="A6"/>
                                    <w:sz w:val="28"/>
                                    <w:szCs w:val="28"/>
                                  </w:rPr>
                                  <w:t>UDOMBOSO</w:t>
                                </w:r>
                              </w:p>
                            </w:sdtContent>
                          </w:sdt>
                          <w:p w14:paraId="2B189A3D" w14:textId="77777777" w:rsidR="00C60445" w:rsidRDefault="00C60445" w:rsidP="00F3455A">
                            <w:pPr>
                              <w:pStyle w:val="NoSpacing"/>
                              <w:jc w:val="center"/>
                              <w:rPr>
                                <w:color w:val="595959" w:themeColor="text1" w:themeTint="A6"/>
                                <w:sz w:val="18"/>
                                <w:szCs w:val="18"/>
                              </w:rPr>
                            </w:pPr>
                          </w:p>
                          <w:sdt>
                            <w:sdtPr>
                              <w:alias w:val="Company E-mail"/>
                              <w:tag w:val=""/>
                              <w:id w:val="1420139047"/>
                              <w:dataBinding w:prefixMappings="xmlns:ns0='http://schemas.microsoft.com/office/2006/coverPageProps' " w:xpath="/ns0:CoverPageProperties[1]/ns0:CompanyEmail[1]" w:storeItemID="{55AF091B-3C7A-41E3-B477-F2FDAA23CFDA}"/>
                              <w:text/>
                            </w:sdtPr>
                            <w:sdtEndPr/>
                            <w:sdtContent>
                              <w:p w14:paraId="1C003ED4" w14:textId="4E0342D7" w:rsidR="00C6484F" w:rsidRDefault="00710C36" w:rsidP="00710C36">
                                <w:pPr>
                                  <w:jc w:val="center"/>
                                  <w:rPr>
                                    <w:color w:val="595959" w:themeColor="text1" w:themeTint="A6"/>
                                    <w:sz w:val="18"/>
                                    <w:szCs w:val="18"/>
                                  </w:rPr>
                                </w:pPr>
                                <w:r w:rsidRPr="00710C36">
                                  <w:t>10547333@mydbs.ie</w:t>
                                </w:r>
                              </w:p>
                            </w:sdtContent>
                          </w:sdt>
                          <w:sdt>
                            <w:sdtPr>
                              <w:alias w:val="Publish Date"/>
                              <w:tag w:val=""/>
                              <w:id w:val="1112786338"/>
                              <w:dataBinding w:prefixMappings="xmlns:ns0='http://schemas.microsoft.com/office/2006/coverPageProps' " w:xpath="/ns0:CoverPageProperties[1]/ns0:PublishDate[1]" w:storeItemID="{55AF091B-3C7A-41E3-B477-F2FDAA23CFDA}"/>
                              <w:date w:fullDate="2021-09-10T00:00:00Z">
                                <w:dateFormat w:val="dd/MM/yyyy"/>
                                <w:lid w:val="en-IE"/>
                                <w:storeMappedDataAs w:val="dateTime"/>
                                <w:calendar w:val="gregorian"/>
                              </w:date>
                            </w:sdtPr>
                            <w:sdtEndPr/>
                            <w:sdtContent>
                              <w:p w14:paraId="50771678" w14:textId="384FC905" w:rsidR="002933AB" w:rsidRDefault="0004682D" w:rsidP="002933AB">
                                <w:pPr>
                                  <w:jc w:val="center"/>
                                </w:pPr>
                                <w:r>
                                  <w:t>1</w:t>
                                </w:r>
                                <w:r w:rsidR="00B9271D">
                                  <w:t>0/</w:t>
                                </w:r>
                                <w:r w:rsidR="00710C36">
                                  <w:t>0</w:t>
                                </w:r>
                                <w:r>
                                  <w:t>9</w:t>
                                </w:r>
                                <w:r w:rsidR="00710C36">
                                  <w:t>/2021</w:t>
                                </w:r>
                              </w:p>
                            </w:sdtContent>
                          </w:sdt>
                          <w:p w14:paraId="03A5D011" w14:textId="77777777" w:rsidR="00C6484F" w:rsidRDefault="00C6484F" w:rsidP="00F3455A">
                            <w:pPr>
                              <w:pStyle w:val="NoSpacing"/>
                              <w:jc w:val="center"/>
                              <w:rPr>
                                <w:color w:val="595959" w:themeColor="text1" w:themeTint="A6"/>
                                <w:sz w:val="18"/>
                                <w:szCs w:val="18"/>
                              </w:rPr>
                            </w:pPr>
                          </w:p>
                          <w:p w14:paraId="0B2BC0D2" w14:textId="77777777" w:rsidR="00C6484F" w:rsidRDefault="00C6484F" w:rsidP="00F3455A">
                            <w:pPr>
                              <w:pStyle w:val="NoSpacing"/>
                              <w:jc w:val="center"/>
                              <w:rPr>
                                <w:color w:val="595959" w:themeColor="text1" w:themeTint="A6"/>
                                <w:sz w:val="18"/>
                                <w:szCs w:val="18"/>
                              </w:rPr>
                            </w:pPr>
                          </w:p>
                          <w:p w14:paraId="2890E4F3" w14:textId="77777777" w:rsidR="00C6484F" w:rsidRDefault="00C6484F" w:rsidP="00F3455A">
                            <w:pPr>
                              <w:pStyle w:val="NoSpacing"/>
                              <w:jc w:val="center"/>
                              <w:rPr>
                                <w:color w:val="595959" w:themeColor="text1" w:themeTint="A6"/>
                                <w:sz w:val="18"/>
                                <w:szCs w:val="18"/>
                              </w:rPr>
                            </w:pPr>
                          </w:p>
                          <w:p w14:paraId="59ABFBA4" w14:textId="77777777" w:rsidR="00C6484F" w:rsidRDefault="00C6484F" w:rsidP="00F3455A">
                            <w:pPr>
                              <w:pStyle w:val="NoSpacing"/>
                              <w:jc w:val="center"/>
                              <w:rPr>
                                <w:color w:val="595959" w:themeColor="text1" w:themeTint="A6"/>
                                <w:sz w:val="18"/>
                                <w:szCs w:val="18"/>
                              </w:rPr>
                            </w:pPr>
                          </w:p>
                          <w:p w14:paraId="35E1B9B7" w14:textId="77777777" w:rsidR="00C6484F" w:rsidRDefault="00C6484F" w:rsidP="00F3455A">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079CED88" id="Text Box 152" o:spid="_x0000_s1028" type="#_x0000_t202" style="position:absolute;left:0;text-align:left;margin-left:12.6pt;margin-top:619.2pt;width:8in;height:119.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DgCgwIAAGkFAAAOAAAAZHJzL2Uyb0RvYy54bWysVE1v2zAMvQ/YfxB0X+20SBYEdYqsRYcB&#10;RTusHXpWZKkxJouapCTOfv2eZDstul067CLT5CPFjyee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" filled="f" stroked="f" strokeweight=".5pt">
                <v:textbox inset="126pt,0,54pt,0">
                  <w:txbxContent>
                    <w:sdt>
                      <w:sdtPr>
                        <w:rPr>
                          <w:color w:val="595959" w:themeColor="text1" w:themeTint="A6"/>
                          <w:sz w:val="28"/>
                          <w:szCs w:val="28"/>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EndPr/>
                      <w:sdtContent>
                        <w:p w14:paraId="2A7379E9" w14:textId="703A2956" w:rsidR="00C60445" w:rsidRDefault="0023147D" w:rsidP="00F3455A">
                          <w:pPr>
                            <w:pStyle w:val="NoSpacing"/>
                            <w:jc w:val="center"/>
                            <w:rPr>
                              <w:color w:val="595959" w:themeColor="text1" w:themeTint="A6"/>
                              <w:sz w:val="28"/>
                              <w:szCs w:val="28"/>
                            </w:rPr>
                          </w:pPr>
                          <w:r>
                            <w:rPr>
                              <w:color w:val="595959" w:themeColor="text1" w:themeTint="A6"/>
                              <w:sz w:val="28"/>
                              <w:szCs w:val="28"/>
                            </w:rPr>
                            <w:t>N</w:t>
                          </w:r>
                          <w:r w:rsidR="00710C36">
                            <w:rPr>
                              <w:color w:val="595959" w:themeColor="text1" w:themeTint="A6"/>
                              <w:sz w:val="28"/>
                              <w:szCs w:val="28"/>
                            </w:rPr>
                            <w:t>ICHOLAS</w:t>
                          </w:r>
                          <w:r>
                            <w:rPr>
                              <w:color w:val="595959" w:themeColor="text1" w:themeTint="A6"/>
                              <w:sz w:val="28"/>
                              <w:szCs w:val="28"/>
                            </w:rPr>
                            <w:t xml:space="preserve"> </w:t>
                          </w:r>
                          <w:r w:rsidR="00710C36">
                            <w:rPr>
                              <w:color w:val="595959" w:themeColor="text1" w:themeTint="A6"/>
                              <w:sz w:val="28"/>
                              <w:szCs w:val="28"/>
                            </w:rPr>
                            <w:t>UDOMBOSO</w:t>
                          </w:r>
                        </w:p>
                      </w:sdtContent>
                    </w:sdt>
                    <w:p w14:paraId="2B189A3D" w14:textId="77777777" w:rsidR="00C60445" w:rsidRDefault="00C60445" w:rsidP="00F3455A">
                      <w:pPr>
                        <w:pStyle w:val="NoSpacing"/>
                        <w:jc w:val="center"/>
                        <w:rPr>
                          <w:color w:val="595959" w:themeColor="text1" w:themeTint="A6"/>
                          <w:sz w:val="18"/>
                          <w:szCs w:val="18"/>
                        </w:rPr>
                      </w:pPr>
                    </w:p>
                    <w:sdt>
                      <w:sdtPr>
                        <w:alias w:val="Company E-mail"/>
                        <w:tag w:val=""/>
                        <w:id w:val="1420139047"/>
                        <w:dataBinding w:prefixMappings="xmlns:ns0='http://schemas.microsoft.com/office/2006/coverPageProps' " w:xpath="/ns0:CoverPageProperties[1]/ns0:CompanyEmail[1]" w:storeItemID="{55AF091B-3C7A-41E3-B477-F2FDAA23CFDA}"/>
                        <w:text/>
                      </w:sdtPr>
                      <w:sdtEndPr/>
                      <w:sdtContent>
                        <w:p w14:paraId="1C003ED4" w14:textId="4E0342D7" w:rsidR="00C6484F" w:rsidRDefault="00710C36" w:rsidP="00710C36">
                          <w:pPr>
                            <w:jc w:val="center"/>
                            <w:rPr>
                              <w:color w:val="595959" w:themeColor="text1" w:themeTint="A6"/>
                              <w:sz w:val="18"/>
                              <w:szCs w:val="18"/>
                            </w:rPr>
                          </w:pPr>
                          <w:r w:rsidRPr="00710C36">
                            <w:t>10547333@mydbs.ie</w:t>
                          </w:r>
                        </w:p>
                      </w:sdtContent>
                    </w:sdt>
                    <w:sdt>
                      <w:sdtPr>
                        <w:alias w:val="Publish Date"/>
                        <w:tag w:val=""/>
                        <w:id w:val="1112786338"/>
                        <w:dataBinding w:prefixMappings="xmlns:ns0='http://schemas.microsoft.com/office/2006/coverPageProps' " w:xpath="/ns0:CoverPageProperties[1]/ns0:PublishDate[1]" w:storeItemID="{55AF091B-3C7A-41E3-B477-F2FDAA23CFDA}"/>
                        <w:date w:fullDate="2021-09-10T00:00:00Z">
                          <w:dateFormat w:val="dd/MM/yyyy"/>
                          <w:lid w:val="en-IE"/>
                          <w:storeMappedDataAs w:val="dateTime"/>
                          <w:calendar w:val="gregorian"/>
                        </w:date>
                      </w:sdtPr>
                      <w:sdtEndPr/>
                      <w:sdtContent>
                        <w:p w14:paraId="50771678" w14:textId="384FC905" w:rsidR="002933AB" w:rsidRDefault="0004682D" w:rsidP="002933AB">
                          <w:pPr>
                            <w:jc w:val="center"/>
                          </w:pPr>
                          <w:r>
                            <w:t>1</w:t>
                          </w:r>
                          <w:r w:rsidR="00B9271D">
                            <w:t>0/</w:t>
                          </w:r>
                          <w:r w:rsidR="00710C36">
                            <w:t>0</w:t>
                          </w:r>
                          <w:r>
                            <w:t>9</w:t>
                          </w:r>
                          <w:r w:rsidR="00710C36">
                            <w:t>/2021</w:t>
                          </w:r>
                        </w:p>
                      </w:sdtContent>
                    </w:sdt>
                    <w:p w14:paraId="03A5D011" w14:textId="77777777" w:rsidR="00C6484F" w:rsidRDefault="00C6484F" w:rsidP="00F3455A">
                      <w:pPr>
                        <w:pStyle w:val="NoSpacing"/>
                        <w:jc w:val="center"/>
                        <w:rPr>
                          <w:color w:val="595959" w:themeColor="text1" w:themeTint="A6"/>
                          <w:sz w:val="18"/>
                          <w:szCs w:val="18"/>
                        </w:rPr>
                      </w:pPr>
                    </w:p>
                    <w:p w14:paraId="0B2BC0D2" w14:textId="77777777" w:rsidR="00C6484F" w:rsidRDefault="00C6484F" w:rsidP="00F3455A">
                      <w:pPr>
                        <w:pStyle w:val="NoSpacing"/>
                        <w:jc w:val="center"/>
                        <w:rPr>
                          <w:color w:val="595959" w:themeColor="text1" w:themeTint="A6"/>
                          <w:sz w:val="18"/>
                          <w:szCs w:val="18"/>
                        </w:rPr>
                      </w:pPr>
                    </w:p>
                    <w:p w14:paraId="2890E4F3" w14:textId="77777777" w:rsidR="00C6484F" w:rsidRDefault="00C6484F" w:rsidP="00F3455A">
                      <w:pPr>
                        <w:pStyle w:val="NoSpacing"/>
                        <w:jc w:val="center"/>
                        <w:rPr>
                          <w:color w:val="595959" w:themeColor="text1" w:themeTint="A6"/>
                          <w:sz w:val="18"/>
                          <w:szCs w:val="18"/>
                        </w:rPr>
                      </w:pPr>
                    </w:p>
                    <w:p w14:paraId="59ABFBA4" w14:textId="77777777" w:rsidR="00C6484F" w:rsidRDefault="00C6484F" w:rsidP="00F3455A">
                      <w:pPr>
                        <w:pStyle w:val="NoSpacing"/>
                        <w:jc w:val="center"/>
                        <w:rPr>
                          <w:color w:val="595959" w:themeColor="text1" w:themeTint="A6"/>
                          <w:sz w:val="18"/>
                          <w:szCs w:val="18"/>
                        </w:rPr>
                      </w:pPr>
                    </w:p>
                    <w:p w14:paraId="35E1B9B7" w14:textId="77777777" w:rsidR="00C6484F" w:rsidRDefault="00C6484F" w:rsidP="00F3455A">
                      <w:pPr>
                        <w:pStyle w:val="NoSpacing"/>
                        <w:jc w:val="center"/>
                        <w:rPr>
                          <w:color w:val="595959" w:themeColor="text1" w:themeTint="A6"/>
                          <w:sz w:val="18"/>
                          <w:szCs w:val="18"/>
                        </w:rPr>
                      </w:pPr>
                    </w:p>
                  </w:txbxContent>
                </v:textbox>
                <w10:wrap type="square" anchorx="page" anchory="page"/>
              </v:shape>
            </w:pict>
          </mc:Fallback>
        </mc:AlternateContent>
      </w:r>
    </w:p>
    <w:p w14:paraId="530453D1" w14:textId="71F9105B" w:rsidR="00F3455A" w:rsidRDefault="00B4242E" w:rsidP="00F3455A">
      <w:pPr>
        <w:rPr>
          <w:rFonts w:asciiTheme="majorHAnsi" w:eastAsiaTheme="majorEastAsia" w:hAnsiTheme="majorHAnsi" w:cstheme="majorBidi"/>
          <w:color w:val="2F5496" w:themeColor="accent1" w:themeShade="BF"/>
          <w:sz w:val="32"/>
          <w:szCs w:val="32"/>
        </w:rPr>
      </w:pPr>
      <w:r w:rsidRPr="00B4242E">
        <w:rPr>
          <w:rFonts w:asciiTheme="majorHAnsi" w:eastAsiaTheme="majorEastAsia" w:hAnsiTheme="majorHAnsi" w:cstheme="majorBidi"/>
          <w:color w:val="2F5496" w:themeColor="accent1" w:themeShade="BF"/>
          <w:sz w:val="32"/>
          <w:szCs w:val="32"/>
        </w:rPr>
        <w:lastRenderedPageBreak/>
        <w:t>Acknowledgements</w:t>
      </w:r>
    </w:p>
    <w:p w14:paraId="7AF559B5" w14:textId="00D097E8" w:rsidR="00B4242E" w:rsidRDefault="007A0194" w:rsidP="00F3455A">
      <w:r>
        <w:t xml:space="preserve">First and foremost, I would like to </w:t>
      </w:r>
      <w:r w:rsidR="00B4242E" w:rsidRPr="00B4242E">
        <w:t>acknowledge the</w:t>
      </w:r>
      <w:r>
        <w:t xml:space="preserve"> </w:t>
      </w:r>
      <w:r w:rsidR="00B4242E" w:rsidRPr="00B4242E">
        <w:t xml:space="preserve">support </w:t>
      </w:r>
      <w:r>
        <w:t>I have received from</w:t>
      </w:r>
      <w:r w:rsidR="002F3727">
        <w:t xml:space="preserve"> my Supervisor</w:t>
      </w:r>
      <w:r w:rsidR="00B4242E" w:rsidRPr="00B4242E">
        <w:t xml:space="preserve"> Dr. Shazia</w:t>
      </w:r>
      <w:r w:rsidR="00B4242E">
        <w:t xml:space="preserve"> A. Afzal</w:t>
      </w:r>
      <w:r w:rsidR="002F3727">
        <w:t xml:space="preserve"> </w:t>
      </w:r>
      <w:r w:rsidR="00B4242E" w:rsidRPr="00B4242E">
        <w:t>in providing me the professional advice and mentorship needed to submit this report.</w:t>
      </w:r>
    </w:p>
    <w:p w14:paraId="5D604232" w14:textId="50D86ABB" w:rsidR="00760141" w:rsidRDefault="00760141" w:rsidP="00F3455A"/>
    <w:p w14:paraId="198362D3" w14:textId="6072F8CA" w:rsidR="00760141" w:rsidRDefault="00760141" w:rsidP="00F3455A"/>
    <w:p w14:paraId="35BF49CE" w14:textId="067F374F" w:rsidR="00760141" w:rsidRDefault="00760141" w:rsidP="00F3455A"/>
    <w:p w14:paraId="59799283" w14:textId="27F68A00" w:rsidR="00760141" w:rsidRDefault="00760141" w:rsidP="00F3455A"/>
    <w:p w14:paraId="3818F6BF" w14:textId="30BEC193" w:rsidR="00760141" w:rsidRDefault="00760141" w:rsidP="00F3455A"/>
    <w:p w14:paraId="2114E31F" w14:textId="3959D103" w:rsidR="00760141" w:rsidRDefault="00760141" w:rsidP="00F3455A"/>
    <w:p w14:paraId="45B43522" w14:textId="2D673969" w:rsidR="00760141" w:rsidRDefault="00760141" w:rsidP="00F3455A"/>
    <w:p w14:paraId="6C1245BC" w14:textId="140A4046" w:rsidR="00760141" w:rsidRDefault="00760141" w:rsidP="00F3455A"/>
    <w:p w14:paraId="68508462" w14:textId="73F3A453" w:rsidR="00760141" w:rsidRDefault="00760141" w:rsidP="00F3455A"/>
    <w:p w14:paraId="64F4069A" w14:textId="00AE24EE" w:rsidR="00760141" w:rsidRDefault="00760141" w:rsidP="00F3455A"/>
    <w:p w14:paraId="33CB6FEA" w14:textId="1E91395B" w:rsidR="00760141" w:rsidRDefault="00760141" w:rsidP="00F3455A"/>
    <w:p w14:paraId="445212C4" w14:textId="1BA6BBF7" w:rsidR="00760141" w:rsidRDefault="00760141" w:rsidP="00F3455A"/>
    <w:p w14:paraId="6685AAED" w14:textId="30FB28C8" w:rsidR="00760141" w:rsidRDefault="00760141" w:rsidP="00F3455A"/>
    <w:p w14:paraId="2E583C9A" w14:textId="0A199F6A" w:rsidR="00760141" w:rsidRDefault="00760141" w:rsidP="00F3455A"/>
    <w:p w14:paraId="14055338" w14:textId="2B56372E" w:rsidR="00760141" w:rsidRDefault="00760141" w:rsidP="00F3455A"/>
    <w:p w14:paraId="258F9D27" w14:textId="118CB8EA" w:rsidR="00760141" w:rsidRDefault="00760141" w:rsidP="00F3455A"/>
    <w:p w14:paraId="5E9E9105" w14:textId="042E4682" w:rsidR="00760141" w:rsidRDefault="00760141" w:rsidP="00F3455A"/>
    <w:p w14:paraId="7E53ACF5" w14:textId="6B1F3AFF" w:rsidR="00760141" w:rsidRDefault="00760141" w:rsidP="00F3455A"/>
    <w:p w14:paraId="28273C8D" w14:textId="044AC711" w:rsidR="00760141" w:rsidRDefault="00760141" w:rsidP="00F3455A"/>
    <w:p w14:paraId="43C3827C" w14:textId="3E71A870" w:rsidR="00760141" w:rsidRDefault="00760141" w:rsidP="00F3455A"/>
    <w:p w14:paraId="29579EEA" w14:textId="217842C3" w:rsidR="00760141" w:rsidRDefault="00760141" w:rsidP="00F3455A"/>
    <w:p w14:paraId="1DA5FED2" w14:textId="042D78D0" w:rsidR="00760141" w:rsidRDefault="00760141" w:rsidP="00F3455A"/>
    <w:p w14:paraId="5F8071B7" w14:textId="5D97757C" w:rsidR="00760141" w:rsidRDefault="00760141" w:rsidP="00F3455A"/>
    <w:p w14:paraId="1683077E" w14:textId="77777777" w:rsidR="00760141" w:rsidRDefault="00760141" w:rsidP="00F3455A"/>
    <w:p w14:paraId="6082C876" w14:textId="14513EF2" w:rsidR="00B4242E" w:rsidRDefault="00B4242E" w:rsidP="00F3455A"/>
    <w:p w14:paraId="0BE888DB" w14:textId="72D70336" w:rsidR="00B4242E" w:rsidRDefault="00B4242E" w:rsidP="00F3455A"/>
    <w:p w14:paraId="3DA31DA9" w14:textId="77777777" w:rsidR="00B4242E" w:rsidRPr="00B4242E" w:rsidRDefault="00B4242E" w:rsidP="00F3455A"/>
    <w:bookmarkStart w:id="0" w:name="_Toc81369503" w:displacedByCustomXml="next"/>
    <w:sdt>
      <w:sdtPr>
        <w:rPr>
          <w:rFonts w:asciiTheme="minorHAnsi" w:eastAsiaTheme="minorHAnsi" w:hAnsiTheme="minorHAnsi" w:cstheme="minorBidi"/>
          <w:color w:val="auto"/>
          <w:sz w:val="22"/>
          <w:szCs w:val="22"/>
        </w:rPr>
        <w:id w:val="-1259515095"/>
        <w:docPartObj>
          <w:docPartGallery w:val="Table of Contents"/>
          <w:docPartUnique/>
        </w:docPartObj>
      </w:sdtPr>
      <w:sdtEndPr>
        <w:rPr>
          <w:b/>
          <w:bCs/>
          <w:noProof/>
        </w:rPr>
      </w:sdtEndPr>
      <w:sdtContent>
        <w:p w14:paraId="68104DD1" w14:textId="069BF61E" w:rsidR="003759BC" w:rsidRDefault="003759BC" w:rsidP="000014C2">
          <w:pPr>
            <w:pStyle w:val="Heading1"/>
            <w:tabs>
              <w:tab w:val="left" w:pos="6273"/>
            </w:tabs>
          </w:pPr>
          <w:r>
            <w:t>Contents</w:t>
          </w:r>
          <w:bookmarkEnd w:id="0"/>
          <w:r w:rsidR="000014C2">
            <w:tab/>
          </w:r>
        </w:p>
        <w:p w14:paraId="1A24753A" w14:textId="74ED0FE4" w:rsidR="00C74A2C" w:rsidRDefault="003759BC">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81369503" w:history="1">
            <w:r w:rsidR="00C74A2C" w:rsidRPr="00A81664">
              <w:rPr>
                <w:rStyle w:val="Hyperlink"/>
                <w:noProof/>
              </w:rPr>
              <w:t>Contents</w:t>
            </w:r>
            <w:r w:rsidR="00C74A2C">
              <w:rPr>
                <w:noProof/>
                <w:webHidden/>
              </w:rPr>
              <w:tab/>
            </w:r>
            <w:r w:rsidR="00C74A2C">
              <w:rPr>
                <w:noProof/>
                <w:webHidden/>
              </w:rPr>
              <w:fldChar w:fldCharType="begin"/>
            </w:r>
            <w:r w:rsidR="00C74A2C">
              <w:rPr>
                <w:noProof/>
                <w:webHidden/>
              </w:rPr>
              <w:instrText xml:space="preserve"> PAGEREF _Toc81369503 \h </w:instrText>
            </w:r>
            <w:r w:rsidR="00C74A2C">
              <w:rPr>
                <w:noProof/>
                <w:webHidden/>
              </w:rPr>
            </w:r>
            <w:r w:rsidR="00C74A2C">
              <w:rPr>
                <w:noProof/>
                <w:webHidden/>
              </w:rPr>
              <w:fldChar w:fldCharType="separate"/>
            </w:r>
            <w:r w:rsidR="00C74A2C">
              <w:rPr>
                <w:noProof/>
                <w:webHidden/>
              </w:rPr>
              <w:t>1</w:t>
            </w:r>
            <w:r w:rsidR="00C74A2C">
              <w:rPr>
                <w:noProof/>
                <w:webHidden/>
              </w:rPr>
              <w:fldChar w:fldCharType="end"/>
            </w:r>
          </w:hyperlink>
        </w:p>
        <w:p w14:paraId="03B1E8FF" w14:textId="73D1F469" w:rsidR="00C74A2C" w:rsidRDefault="000169A7">
          <w:pPr>
            <w:pStyle w:val="TOC1"/>
            <w:tabs>
              <w:tab w:val="left" w:pos="440"/>
              <w:tab w:val="right" w:leader="dot" w:pos="9016"/>
            </w:tabs>
            <w:rPr>
              <w:rFonts w:eastAsiaTheme="minorEastAsia"/>
              <w:noProof/>
              <w:lang w:val="en-GB" w:eastAsia="en-GB"/>
            </w:rPr>
          </w:pPr>
          <w:hyperlink w:anchor="_Toc81369504" w:history="1">
            <w:r w:rsidR="00C74A2C" w:rsidRPr="00A81664">
              <w:rPr>
                <w:rStyle w:val="Hyperlink"/>
                <w:noProof/>
              </w:rPr>
              <w:t>1.</w:t>
            </w:r>
            <w:r w:rsidR="00C74A2C">
              <w:rPr>
                <w:rFonts w:eastAsiaTheme="minorEastAsia"/>
                <w:noProof/>
                <w:lang w:val="en-GB" w:eastAsia="en-GB"/>
              </w:rPr>
              <w:tab/>
            </w:r>
            <w:r w:rsidR="00C74A2C" w:rsidRPr="00A81664">
              <w:rPr>
                <w:rStyle w:val="Hyperlink"/>
                <w:noProof/>
              </w:rPr>
              <w:t>Introduction</w:t>
            </w:r>
            <w:r w:rsidR="00C74A2C">
              <w:rPr>
                <w:noProof/>
                <w:webHidden/>
              </w:rPr>
              <w:tab/>
            </w:r>
            <w:r w:rsidR="00C74A2C">
              <w:rPr>
                <w:noProof/>
                <w:webHidden/>
              </w:rPr>
              <w:fldChar w:fldCharType="begin"/>
            </w:r>
            <w:r w:rsidR="00C74A2C">
              <w:rPr>
                <w:noProof/>
                <w:webHidden/>
              </w:rPr>
              <w:instrText xml:space="preserve"> PAGEREF _Toc81369504 \h </w:instrText>
            </w:r>
            <w:r w:rsidR="00C74A2C">
              <w:rPr>
                <w:noProof/>
                <w:webHidden/>
              </w:rPr>
            </w:r>
            <w:r w:rsidR="00C74A2C">
              <w:rPr>
                <w:noProof/>
                <w:webHidden/>
              </w:rPr>
              <w:fldChar w:fldCharType="separate"/>
            </w:r>
            <w:r w:rsidR="00C74A2C">
              <w:rPr>
                <w:noProof/>
                <w:webHidden/>
              </w:rPr>
              <w:t>2</w:t>
            </w:r>
            <w:r w:rsidR="00C74A2C">
              <w:rPr>
                <w:noProof/>
                <w:webHidden/>
              </w:rPr>
              <w:fldChar w:fldCharType="end"/>
            </w:r>
          </w:hyperlink>
        </w:p>
        <w:p w14:paraId="5B443795" w14:textId="36FE01E1" w:rsidR="00C74A2C" w:rsidRDefault="000169A7">
          <w:pPr>
            <w:pStyle w:val="TOC1"/>
            <w:tabs>
              <w:tab w:val="left" w:pos="440"/>
              <w:tab w:val="right" w:leader="dot" w:pos="9016"/>
            </w:tabs>
            <w:rPr>
              <w:rFonts w:eastAsiaTheme="minorEastAsia"/>
              <w:noProof/>
              <w:lang w:val="en-GB" w:eastAsia="en-GB"/>
            </w:rPr>
          </w:pPr>
          <w:hyperlink w:anchor="_Toc81369505" w:history="1">
            <w:r w:rsidR="00C74A2C" w:rsidRPr="00A81664">
              <w:rPr>
                <w:rStyle w:val="Hyperlink"/>
                <w:noProof/>
              </w:rPr>
              <w:t>2.</w:t>
            </w:r>
            <w:r w:rsidR="00C74A2C">
              <w:rPr>
                <w:rFonts w:eastAsiaTheme="minorEastAsia"/>
                <w:noProof/>
                <w:lang w:val="en-GB" w:eastAsia="en-GB"/>
              </w:rPr>
              <w:tab/>
            </w:r>
            <w:r w:rsidR="00C74A2C" w:rsidRPr="00A81664">
              <w:rPr>
                <w:rStyle w:val="Hyperlink"/>
                <w:noProof/>
              </w:rPr>
              <w:t>Background</w:t>
            </w:r>
            <w:r w:rsidR="00C74A2C">
              <w:rPr>
                <w:noProof/>
                <w:webHidden/>
              </w:rPr>
              <w:tab/>
            </w:r>
            <w:r w:rsidR="00C74A2C">
              <w:rPr>
                <w:noProof/>
                <w:webHidden/>
              </w:rPr>
              <w:fldChar w:fldCharType="begin"/>
            </w:r>
            <w:r w:rsidR="00C74A2C">
              <w:rPr>
                <w:noProof/>
                <w:webHidden/>
              </w:rPr>
              <w:instrText xml:space="preserve"> PAGEREF _Toc81369505 \h </w:instrText>
            </w:r>
            <w:r w:rsidR="00C74A2C">
              <w:rPr>
                <w:noProof/>
                <w:webHidden/>
              </w:rPr>
            </w:r>
            <w:r w:rsidR="00C74A2C">
              <w:rPr>
                <w:noProof/>
                <w:webHidden/>
              </w:rPr>
              <w:fldChar w:fldCharType="separate"/>
            </w:r>
            <w:r w:rsidR="00C74A2C">
              <w:rPr>
                <w:noProof/>
                <w:webHidden/>
              </w:rPr>
              <w:t>2</w:t>
            </w:r>
            <w:r w:rsidR="00C74A2C">
              <w:rPr>
                <w:noProof/>
                <w:webHidden/>
              </w:rPr>
              <w:fldChar w:fldCharType="end"/>
            </w:r>
          </w:hyperlink>
        </w:p>
        <w:p w14:paraId="63152AC4" w14:textId="397226E5" w:rsidR="00C74A2C" w:rsidRDefault="000169A7">
          <w:pPr>
            <w:pStyle w:val="TOC1"/>
            <w:tabs>
              <w:tab w:val="left" w:pos="440"/>
              <w:tab w:val="right" w:leader="dot" w:pos="9016"/>
            </w:tabs>
            <w:rPr>
              <w:rFonts w:eastAsiaTheme="minorEastAsia"/>
              <w:noProof/>
              <w:lang w:val="en-GB" w:eastAsia="en-GB"/>
            </w:rPr>
          </w:pPr>
          <w:hyperlink w:anchor="_Toc81369506" w:history="1">
            <w:r w:rsidR="00C74A2C" w:rsidRPr="00A81664">
              <w:rPr>
                <w:rStyle w:val="Hyperlink"/>
                <w:noProof/>
              </w:rPr>
              <w:t>3.</w:t>
            </w:r>
            <w:r w:rsidR="00C74A2C">
              <w:rPr>
                <w:rFonts w:eastAsiaTheme="minorEastAsia"/>
                <w:noProof/>
                <w:lang w:val="en-GB" w:eastAsia="en-GB"/>
              </w:rPr>
              <w:tab/>
            </w:r>
            <w:r w:rsidR="00C74A2C" w:rsidRPr="00A81664">
              <w:rPr>
                <w:rStyle w:val="Hyperlink"/>
                <w:noProof/>
              </w:rPr>
              <w:t>Literature Review</w:t>
            </w:r>
            <w:r w:rsidR="00C74A2C">
              <w:rPr>
                <w:noProof/>
                <w:webHidden/>
              </w:rPr>
              <w:tab/>
            </w:r>
            <w:r w:rsidR="00C74A2C">
              <w:rPr>
                <w:noProof/>
                <w:webHidden/>
              </w:rPr>
              <w:fldChar w:fldCharType="begin"/>
            </w:r>
            <w:r w:rsidR="00C74A2C">
              <w:rPr>
                <w:noProof/>
                <w:webHidden/>
              </w:rPr>
              <w:instrText xml:space="preserve"> PAGEREF _Toc81369506 \h </w:instrText>
            </w:r>
            <w:r w:rsidR="00C74A2C">
              <w:rPr>
                <w:noProof/>
                <w:webHidden/>
              </w:rPr>
            </w:r>
            <w:r w:rsidR="00C74A2C">
              <w:rPr>
                <w:noProof/>
                <w:webHidden/>
              </w:rPr>
              <w:fldChar w:fldCharType="separate"/>
            </w:r>
            <w:r w:rsidR="00C74A2C">
              <w:rPr>
                <w:noProof/>
                <w:webHidden/>
              </w:rPr>
              <w:t>3</w:t>
            </w:r>
            <w:r w:rsidR="00C74A2C">
              <w:rPr>
                <w:noProof/>
                <w:webHidden/>
              </w:rPr>
              <w:fldChar w:fldCharType="end"/>
            </w:r>
          </w:hyperlink>
        </w:p>
        <w:p w14:paraId="3E1680AA" w14:textId="38B6F9E3" w:rsidR="00C74A2C" w:rsidRDefault="000169A7">
          <w:pPr>
            <w:pStyle w:val="TOC1"/>
            <w:tabs>
              <w:tab w:val="left" w:pos="440"/>
              <w:tab w:val="right" w:leader="dot" w:pos="9016"/>
            </w:tabs>
            <w:rPr>
              <w:rFonts w:eastAsiaTheme="minorEastAsia"/>
              <w:noProof/>
              <w:lang w:val="en-GB" w:eastAsia="en-GB"/>
            </w:rPr>
          </w:pPr>
          <w:hyperlink w:anchor="_Toc81369507" w:history="1">
            <w:r w:rsidR="00C74A2C" w:rsidRPr="00A81664">
              <w:rPr>
                <w:rStyle w:val="Hyperlink"/>
                <w:noProof/>
              </w:rPr>
              <w:t>4.</w:t>
            </w:r>
            <w:r w:rsidR="00C74A2C">
              <w:rPr>
                <w:rFonts w:eastAsiaTheme="minorEastAsia"/>
                <w:noProof/>
                <w:lang w:val="en-GB" w:eastAsia="en-GB"/>
              </w:rPr>
              <w:tab/>
            </w:r>
            <w:r w:rsidR="00C74A2C" w:rsidRPr="00A81664">
              <w:rPr>
                <w:rStyle w:val="Hyperlink"/>
                <w:noProof/>
              </w:rPr>
              <w:t>Requirements Specification and Design</w:t>
            </w:r>
            <w:r w:rsidR="00C74A2C">
              <w:rPr>
                <w:noProof/>
                <w:webHidden/>
              </w:rPr>
              <w:tab/>
            </w:r>
            <w:r w:rsidR="00C74A2C">
              <w:rPr>
                <w:noProof/>
                <w:webHidden/>
              </w:rPr>
              <w:fldChar w:fldCharType="begin"/>
            </w:r>
            <w:r w:rsidR="00C74A2C">
              <w:rPr>
                <w:noProof/>
                <w:webHidden/>
              </w:rPr>
              <w:instrText xml:space="preserve"> PAGEREF _Toc81369507 \h </w:instrText>
            </w:r>
            <w:r w:rsidR="00C74A2C">
              <w:rPr>
                <w:noProof/>
                <w:webHidden/>
              </w:rPr>
            </w:r>
            <w:r w:rsidR="00C74A2C">
              <w:rPr>
                <w:noProof/>
                <w:webHidden/>
              </w:rPr>
              <w:fldChar w:fldCharType="separate"/>
            </w:r>
            <w:r w:rsidR="00C74A2C">
              <w:rPr>
                <w:noProof/>
                <w:webHidden/>
              </w:rPr>
              <w:t>4</w:t>
            </w:r>
            <w:r w:rsidR="00C74A2C">
              <w:rPr>
                <w:noProof/>
                <w:webHidden/>
              </w:rPr>
              <w:fldChar w:fldCharType="end"/>
            </w:r>
          </w:hyperlink>
        </w:p>
        <w:p w14:paraId="0052BCF9" w14:textId="1005C66A" w:rsidR="00C74A2C" w:rsidRDefault="000169A7">
          <w:pPr>
            <w:pStyle w:val="TOC1"/>
            <w:tabs>
              <w:tab w:val="left" w:pos="440"/>
              <w:tab w:val="right" w:leader="dot" w:pos="9016"/>
            </w:tabs>
            <w:rPr>
              <w:rFonts w:eastAsiaTheme="minorEastAsia"/>
              <w:noProof/>
              <w:lang w:val="en-GB" w:eastAsia="en-GB"/>
            </w:rPr>
          </w:pPr>
          <w:hyperlink w:anchor="_Toc81369508" w:history="1">
            <w:r w:rsidR="00C74A2C" w:rsidRPr="00A81664">
              <w:rPr>
                <w:rStyle w:val="Hyperlink"/>
                <w:noProof/>
              </w:rPr>
              <w:t>5.</w:t>
            </w:r>
            <w:r w:rsidR="00C74A2C">
              <w:rPr>
                <w:rFonts w:eastAsiaTheme="minorEastAsia"/>
                <w:noProof/>
                <w:lang w:val="en-GB" w:eastAsia="en-GB"/>
              </w:rPr>
              <w:tab/>
            </w:r>
            <w:r w:rsidR="00C74A2C" w:rsidRPr="00A81664">
              <w:rPr>
                <w:rStyle w:val="Hyperlink"/>
                <w:noProof/>
              </w:rPr>
              <w:t>Testing and Evaluation</w:t>
            </w:r>
            <w:r w:rsidR="00C74A2C">
              <w:rPr>
                <w:noProof/>
                <w:webHidden/>
              </w:rPr>
              <w:tab/>
            </w:r>
            <w:r w:rsidR="00C74A2C">
              <w:rPr>
                <w:noProof/>
                <w:webHidden/>
              </w:rPr>
              <w:fldChar w:fldCharType="begin"/>
            </w:r>
            <w:r w:rsidR="00C74A2C">
              <w:rPr>
                <w:noProof/>
                <w:webHidden/>
              </w:rPr>
              <w:instrText xml:space="preserve"> PAGEREF _Toc81369508 \h </w:instrText>
            </w:r>
            <w:r w:rsidR="00C74A2C">
              <w:rPr>
                <w:noProof/>
                <w:webHidden/>
              </w:rPr>
            </w:r>
            <w:r w:rsidR="00C74A2C">
              <w:rPr>
                <w:noProof/>
                <w:webHidden/>
              </w:rPr>
              <w:fldChar w:fldCharType="separate"/>
            </w:r>
            <w:r w:rsidR="00C74A2C">
              <w:rPr>
                <w:noProof/>
                <w:webHidden/>
              </w:rPr>
              <w:t>18</w:t>
            </w:r>
            <w:r w:rsidR="00C74A2C">
              <w:rPr>
                <w:noProof/>
                <w:webHidden/>
              </w:rPr>
              <w:fldChar w:fldCharType="end"/>
            </w:r>
          </w:hyperlink>
        </w:p>
        <w:p w14:paraId="01284D50" w14:textId="6B594312" w:rsidR="00C74A2C" w:rsidRDefault="000169A7">
          <w:pPr>
            <w:pStyle w:val="TOC1"/>
            <w:tabs>
              <w:tab w:val="left" w:pos="440"/>
              <w:tab w:val="right" w:leader="dot" w:pos="9016"/>
            </w:tabs>
            <w:rPr>
              <w:rFonts w:eastAsiaTheme="minorEastAsia"/>
              <w:noProof/>
              <w:lang w:val="en-GB" w:eastAsia="en-GB"/>
            </w:rPr>
          </w:pPr>
          <w:hyperlink w:anchor="_Toc81369509" w:history="1">
            <w:r w:rsidR="00C74A2C" w:rsidRPr="00A81664">
              <w:rPr>
                <w:rStyle w:val="Hyperlink"/>
                <w:noProof/>
              </w:rPr>
              <w:t>6.</w:t>
            </w:r>
            <w:r w:rsidR="00C74A2C">
              <w:rPr>
                <w:rFonts w:eastAsiaTheme="minorEastAsia"/>
                <w:noProof/>
                <w:lang w:val="en-GB" w:eastAsia="en-GB"/>
              </w:rPr>
              <w:tab/>
            </w:r>
            <w:r w:rsidR="00C74A2C" w:rsidRPr="00A81664">
              <w:rPr>
                <w:rStyle w:val="Hyperlink"/>
                <w:noProof/>
              </w:rPr>
              <w:t>Conclusion</w:t>
            </w:r>
            <w:r w:rsidR="00C74A2C">
              <w:rPr>
                <w:noProof/>
                <w:webHidden/>
              </w:rPr>
              <w:tab/>
            </w:r>
            <w:r w:rsidR="00C74A2C">
              <w:rPr>
                <w:noProof/>
                <w:webHidden/>
              </w:rPr>
              <w:fldChar w:fldCharType="begin"/>
            </w:r>
            <w:r w:rsidR="00C74A2C">
              <w:rPr>
                <w:noProof/>
                <w:webHidden/>
              </w:rPr>
              <w:instrText xml:space="preserve"> PAGEREF _Toc81369509 \h </w:instrText>
            </w:r>
            <w:r w:rsidR="00C74A2C">
              <w:rPr>
                <w:noProof/>
                <w:webHidden/>
              </w:rPr>
            </w:r>
            <w:r w:rsidR="00C74A2C">
              <w:rPr>
                <w:noProof/>
                <w:webHidden/>
              </w:rPr>
              <w:fldChar w:fldCharType="separate"/>
            </w:r>
            <w:r w:rsidR="00C74A2C">
              <w:rPr>
                <w:noProof/>
                <w:webHidden/>
              </w:rPr>
              <w:t>26</w:t>
            </w:r>
            <w:r w:rsidR="00C74A2C">
              <w:rPr>
                <w:noProof/>
                <w:webHidden/>
              </w:rPr>
              <w:fldChar w:fldCharType="end"/>
            </w:r>
          </w:hyperlink>
        </w:p>
        <w:p w14:paraId="022ABA07" w14:textId="4C0D3571" w:rsidR="00C74A2C" w:rsidRDefault="000169A7">
          <w:pPr>
            <w:pStyle w:val="TOC1"/>
            <w:tabs>
              <w:tab w:val="left" w:pos="440"/>
              <w:tab w:val="right" w:leader="dot" w:pos="9016"/>
            </w:tabs>
            <w:rPr>
              <w:rFonts w:eastAsiaTheme="minorEastAsia"/>
              <w:noProof/>
              <w:lang w:val="en-GB" w:eastAsia="en-GB"/>
            </w:rPr>
          </w:pPr>
          <w:hyperlink w:anchor="_Toc81369510" w:history="1">
            <w:r w:rsidR="00C74A2C" w:rsidRPr="00A81664">
              <w:rPr>
                <w:rStyle w:val="Hyperlink"/>
                <w:noProof/>
              </w:rPr>
              <w:t>7.</w:t>
            </w:r>
            <w:r w:rsidR="00C74A2C">
              <w:rPr>
                <w:rFonts w:eastAsiaTheme="minorEastAsia"/>
                <w:noProof/>
                <w:lang w:val="en-GB" w:eastAsia="en-GB"/>
              </w:rPr>
              <w:tab/>
            </w:r>
            <w:r w:rsidR="00C74A2C" w:rsidRPr="00A81664">
              <w:rPr>
                <w:rStyle w:val="Hyperlink"/>
                <w:noProof/>
              </w:rPr>
              <w:t>Future Work</w:t>
            </w:r>
            <w:r w:rsidR="00C74A2C">
              <w:rPr>
                <w:noProof/>
                <w:webHidden/>
              </w:rPr>
              <w:tab/>
            </w:r>
            <w:r w:rsidR="00C74A2C">
              <w:rPr>
                <w:noProof/>
                <w:webHidden/>
              </w:rPr>
              <w:fldChar w:fldCharType="begin"/>
            </w:r>
            <w:r w:rsidR="00C74A2C">
              <w:rPr>
                <w:noProof/>
                <w:webHidden/>
              </w:rPr>
              <w:instrText xml:space="preserve"> PAGEREF _Toc81369510 \h </w:instrText>
            </w:r>
            <w:r w:rsidR="00C74A2C">
              <w:rPr>
                <w:noProof/>
                <w:webHidden/>
              </w:rPr>
            </w:r>
            <w:r w:rsidR="00C74A2C">
              <w:rPr>
                <w:noProof/>
                <w:webHidden/>
              </w:rPr>
              <w:fldChar w:fldCharType="separate"/>
            </w:r>
            <w:r w:rsidR="00C74A2C">
              <w:rPr>
                <w:noProof/>
                <w:webHidden/>
              </w:rPr>
              <w:t>27</w:t>
            </w:r>
            <w:r w:rsidR="00C74A2C">
              <w:rPr>
                <w:noProof/>
                <w:webHidden/>
              </w:rPr>
              <w:fldChar w:fldCharType="end"/>
            </w:r>
          </w:hyperlink>
        </w:p>
        <w:p w14:paraId="3C2F56BA" w14:textId="21E7A771" w:rsidR="00C74A2C" w:rsidRDefault="000169A7">
          <w:pPr>
            <w:pStyle w:val="TOC1"/>
            <w:tabs>
              <w:tab w:val="right" w:leader="dot" w:pos="9016"/>
            </w:tabs>
            <w:rPr>
              <w:rFonts w:eastAsiaTheme="minorEastAsia"/>
              <w:noProof/>
              <w:lang w:val="en-GB" w:eastAsia="en-GB"/>
            </w:rPr>
          </w:pPr>
          <w:hyperlink w:anchor="_Toc81369511" w:history="1">
            <w:r w:rsidR="00C74A2C" w:rsidRPr="00A81664">
              <w:rPr>
                <w:rStyle w:val="Hyperlink"/>
                <w:noProof/>
              </w:rPr>
              <w:t>References / Bibliography</w:t>
            </w:r>
            <w:r w:rsidR="00C74A2C">
              <w:rPr>
                <w:noProof/>
                <w:webHidden/>
              </w:rPr>
              <w:tab/>
            </w:r>
            <w:r w:rsidR="00C74A2C">
              <w:rPr>
                <w:noProof/>
                <w:webHidden/>
              </w:rPr>
              <w:fldChar w:fldCharType="begin"/>
            </w:r>
            <w:r w:rsidR="00C74A2C">
              <w:rPr>
                <w:noProof/>
                <w:webHidden/>
              </w:rPr>
              <w:instrText xml:space="preserve"> PAGEREF _Toc81369511 \h </w:instrText>
            </w:r>
            <w:r w:rsidR="00C74A2C">
              <w:rPr>
                <w:noProof/>
                <w:webHidden/>
              </w:rPr>
            </w:r>
            <w:r w:rsidR="00C74A2C">
              <w:rPr>
                <w:noProof/>
                <w:webHidden/>
              </w:rPr>
              <w:fldChar w:fldCharType="separate"/>
            </w:r>
            <w:r w:rsidR="00C74A2C">
              <w:rPr>
                <w:noProof/>
                <w:webHidden/>
              </w:rPr>
              <w:t>27</w:t>
            </w:r>
            <w:r w:rsidR="00C74A2C">
              <w:rPr>
                <w:noProof/>
                <w:webHidden/>
              </w:rPr>
              <w:fldChar w:fldCharType="end"/>
            </w:r>
          </w:hyperlink>
        </w:p>
        <w:p w14:paraId="7F1EF4DC" w14:textId="7A8B1D91" w:rsidR="00C74A2C" w:rsidRDefault="000169A7">
          <w:pPr>
            <w:pStyle w:val="TOC1"/>
            <w:tabs>
              <w:tab w:val="right" w:leader="dot" w:pos="9016"/>
            </w:tabs>
            <w:rPr>
              <w:rFonts w:eastAsiaTheme="minorEastAsia"/>
              <w:noProof/>
              <w:lang w:val="en-GB" w:eastAsia="en-GB"/>
            </w:rPr>
          </w:pPr>
          <w:hyperlink w:anchor="_Toc81369512" w:history="1">
            <w:r w:rsidR="00C74A2C" w:rsidRPr="00A81664">
              <w:rPr>
                <w:rStyle w:val="Hyperlink"/>
                <w:noProof/>
              </w:rPr>
              <w:t>Appendices</w:t>
            </w:r>
            <w:r w:rsidR="00C74A2C">
              <w:rPr>
                <w:noProof/>
                <w:webHidden/>
              </w:rPr>
              <w:tab/>
            </w:r>
            <w:r w:rsidR="00C74A2C">
              <w:rPr>
                <w:noProof/>
                <w:webHidden/>
              </w:rPr>
              <w:fldChar w:fldCharType="begin"/>
            </w:r>
            <w:r w:rsidR="00C74A2C">
              <w:rPr>
                <w:noProof/>
                <w:webHidden/>
              </w:rPr>
              <w:instrText xml:space="preserve"> PAGEREF _Toc81369512 \h </w:instrText>
            </w:r>
            <w:r w:rsidR="00C74A2C">
              <w:rPr>
                <w:noProof/>
                <w:webHidden/>
              </w:rPr>
            </w:r>
            <w:r w:rsidR="00C74A2C">
              <w:rPr>
                <w:noProof/>
                <w:webHidden/>
              </w:rPr>
              <w:fldChar w:fldCharType="separate"/>
            </w:r>
            <w:r w:rsidR="00C74A2C">
              <w:rPr>
                <w:noProof/>
                <w:webHidden/>
              </w:rPr>
              <w:t>29</w:t>
            </w:r>
            <w:r w:rsidR="00C74A2C">
              <w:rPr>
                <w:noProof/>
                <w:webHidden/>
              </w:rPr>
              <w:fldChar w:fldCharType="end"/>
            </w:r>
          </w:hyperlink>
        </w:p>
        <w:p w14:paraId="6054F308" w14:textId="61A4A437" w:rsidR="003759BC" w:rsidRDefault="003759BC">
          <w:r>
            <w:rPr>
              <w:b/>
              <w:bCs/>
              <w:noProof/>
            </w:rPr>
            <w:fldChar w:fldCharType="end"/>
          </w:r>
        </w:p>
      </w:sdtContent>
    </w:sdt>
    <w:p w14:paraId="35FC6701" w14:textId="77777777" w:rsidR="003759BC" w:rsidRDefault="003759BC">
      <w:r>
        <w:br w:type="page"/>
      </w:r>
    </w:p>
    <w:p w14:paraId="2F0856D3" w14:textId="3D26F385" w:rsidR="00F3455A" w:rsidRDefault="0075558D" w:rsidP="0075558D">
      <w:pPr>
        <w:pStyle w:val="Heading1"/>
        <w:numPr>
          <w:ilvl w:val="0"/>
          <w:numId w:val="1"/>
        </w:numPr>
        <w:spacing w:after="120"/>
        <w:ind w:left="714" w:hanging="357"/>
      </w:pPr>
      <w:bookmarkStart w:id="1" w:name="_Toc81369504"/>
      <w:r>
        <w:lastRenderedPageBreak/>
        <w:t>Introduction</w:t>
      </w:r>
      <w:bookmarkEnd w:id="1"/>
    </w:p>
    <w:p w14:paraId="4F908FE7" w14:textId="120CF7DD" w:rsidR="00333448" w:rsidRDefault="00E0021A" w:rsidP="006B2235">
      <w:r>
        <w:t xml:space="preserve">Covid-19 virus is a </w:t>
      </w:r>
      <w:r w:rsidR="00CE70A2">
        <w:t xml:space="preserve">global </w:t>
      </w:r>
      <w:r>
        <w:t xml:space="preserve">pandemic (WHO, 2020). </w:t>
      </w:r>
      <w:r w:rsidR="00CE70A2">
        <w:t xml:space="preserve">It continues to spread. </w:t>
      </w:r>
      <w:r w:rsidR="00333448">
        <w:t>Many countries have turned to data to help them fight the virus as it spreads. As Carto (2020) puts it, ‘u</w:t>
      </w:r>
      <w:r w:rsidR="00333448" w:rsidRPr="002C1AEE">
        <w:t>sing COVID-19 data to fight &amp; contain the pandemic with advanced analytics is critical to protect public health &amp; save lives</w:t>
      </w:r>
      <w:r w:rsidR="00333448">
        <w:t xml:space="preserve">.’ </w:t>
      </w:r>
      <w:r w:rsidR="007154A3">
        <w:t>This project is contributing to the efforts made so far to see the end of the disease.</w:t>
      </w:r>
    </w:p>
    <w:p w14:paraId="29AD29F5" w14:textId="1AFA0743" w:rsidR="007154A3" w:rsidRDefault="007154A3" w:rsidP="00591C1A">
      <w:pPr>
        <w:pStyle w:val="ListParagraph"/>
        <w:numPr>
          <w:ilvl w:val="1"/>
          <w:numId w:val="8"/>
        </w:numPr>
      </w:pPr>
      <w:r>
        <w:t>What is this project trying to solve? This project aims to:</w:t>
      </w:r>
    </w:p>
    <w:p w14:paraId="25151CD4" w14:textId="2F4A18F0" w:rsidR="007154A3" w:rsidRDefault="007154A3" w:rsidP="00E32C87">
      <w:pPr>
        <w:pStyle w:val="ListParagraph"/>
        <w:numPr>
          <w:ilvl w:val="0"/>
          <w:numId w:val="6"/>
        </w:numPr>
      </w:pPr>
      <w:r>
        <w:t>Provide reality check of the current spread of the pandemic via dashboard visualization.</w:t>
      </w:r>
    </w:p>
    <w:p w14:paraId="2DBA8BE6" w14:textId="7E7B6CB0" w:rsidR="007154A3" w:rsidRDefault="007154A3" w:rsidP="00E32C87">
      <w:pPr>
        <w:pStyle w:val="ListParagraph"/>
        <w:numPr>
          <w:ilvl w:val="0"/>
          <w:numId w:val="6"/>
        </w:numPr>
      </w:pPr>
      <w:r>
        <w:t>Develop models to forecast future trend of the disease which could in turn support policies to strengthen effective control measures.</w:t>
      </w:r>
    </w:p>
    <w:p w14:paraId="6895D483" w14:textId="6AFA4CF4" w:rsidR="007154A3" w:rsidRDefault="007154A3" w:rsidP="00E32C87">
      <w:pPr>
        <w:pStyle w:val="ListParagraph"/>
        <w:numPr>
          <w:ilvl w:val="0"/>
          <w:numId w:val="6"/>
        </w:numPr>
      </w:pPr>
      <w:r>
        <w:t>Develop face mask detection system that could be deployed in crowded public places to ensure safety and control the spread of the disease.</w:t>
      </w:r>
    </w:p>
    <w:p w14:paraId="09F8B3C4" w14:textId="0874F8C4" w:rsidR="007154A3" w:rsidRDefault="007154A3" w:rsidP="006B2235"/>
    <w:p w14:paraId="40773675" w14:textId="7A2034FA" w:rsidR="00835505" w:rsidRDefault="00835505" w:rsidP="00591C1A">
      <w:pPr>
        <w:pStyle w:val="ListParagraph"/>
        <w:numPr>
          <w:ilvl w:val="1"/>
          <w:numId w:val="8"/>
        </w:numPr>
      </w:pPr>
      <w:r>
        <w:t>Scope of the project:</w:t>
      </w:r>
    </w:p>
    <w:p w14:paraId="6423CABF" w14:textId="412077BB" w:rsidR="00835505" w:rsidRDefault="00835505" w:rsidP="00835505">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To analyse Johns Hopkins University Covid-19</w:t>
      </w:r>
      <w:r w:rsidR="00FE410F">
        <w:rPr>
          <w:rFonts w:asciiTheme="minorHAnsi" w:eastAsiaTheme="minorHAnsi" w:hAnsiTheme="minorHAnsi" w:cstheme="minorBidi"/>
          <w:sz w:val="22"/>
          <w:szCs w:val="22"/>
          <w:lang w:val="en-IE" w:eastAsia="en-US"/>
        </w:rPr>
        <w:t xml:space="preserve">, </w:t>
      </w:r>
      <w:r w:rsidR="00FE410F" w:rsidRPr="00FE410F">
        <w:rPr>
          <w:rFonts w:asciiTheme="minorHAnsi" w:eastAsiaTheme="minorHAnsi" w:hAnsiTheme="minorHAnsi" w:cstheme="minorBidi"/>
          <w:sz w:val="22"/>
          <w:szCs w:val="22"/>
          <w:lang w:val="en-IE" w:eastAsia="en-US"/>
        </w:rPr>
        <w:t>and World Data Bank</w:t>
      </w:r>
      <w:r>
        <w:rPr>
          <w:rFonts w:asciiTheme="minorHAnsi" w:eastAsiaTheme="minorHAnsi" w:hAnsiTheme="minorHAnsi" w:cstheme="minorBidi"/>
          <w:sz w:val="22"/>
          <w:szCs w:val="22"/>
          <w:lang w:val="en-IE" w:eastAsia="en-US"/>
        </w:rPr>
        <w:t xml:space="preserve"> dataset</w:t>
      </w:r>
      <w:r w:rsidR="00FE410F">
        <w:rPr>
          <w:rFonts w:asciiTheme="minorHAnsi" w:eastAsiaTheme="minorHAnsi" w:hAnsiTheme="minorHAnsi" w:cstheme="minorBidi"/>
          <w:sz w:val="22"/>
          <w:szCs w:val="22"/>
          <w:lang w:val="en-IE" w:eastAsia="en-US"/>
        </w:rPr>
        <w:t>s</w:t>
      </w:r>
      <w:r>
        <w:rPr>
          <w:rFonts w:asciiTheme="minorHAnsi" w:eastAsiaTheme="minorHAnsi" w:hAnsiTheme="minorHAnsi" w:cstheme="minorBidi"/>
          <w:sz w:val="22"/>
          <w:szCs w:val="22"/>
          <w:lang w:val="en-IE" w:eastAsia="en-US"/>
        </w:rPr>
        <w:t>.</w:t>
      </w:r>
    </w:p>
    <w:p w14:paraId="4C26009D" w14:textId="63FC27AC" w:rsidR="00835505" w:rsidRDefault="00835505" w:rsidP="00835505">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To visualize the spread of the virus.</w:t>
      </w:r>
    </w:p>
    <w:p w14:paraId="5B8AE579" w14:textId="06A9EC20" w:rsidR="00835505" w:rsidRDefault="00835505" w:rsidP="00835505">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 xml:space="preserve">To build </w:t>
      </w:r>
      <w:r w:rsidR="00FE410F">
        <w:rPr>
          <w:rFonts w:asciiTheme="minorHAnsi" w:eastAsiaTheme="minorHAnsi" w:hAnsiTheme="minorHAnsi" w:cstheme="minorBidi"/>
          <w:sz w:val="22"/>
          <w:szCs w:val="22"/>
          <w:lang w:val="en-IE" w:eastAsia="en-US"/>
        </w:rPr>
        <w:t xml:space="preserve">timeseries </w:t>
      </w:r>
      <w:r>
        <w:rPr>
          <w:rFonts w:asciiTheme="minorHAnsi" w:eastAsiaTheme="minorHAnsi" w:hAnsiTheme="minorHAnsi" w:cstheme="minorBidi"/>
          <w:sz w:val="22"/>
          <w:szCs w:val="22"/>
          <w:lang w:val="en-IE" w:eastAsia="en-US"/>
        </w:rPr>
        <w:t>forecast</w:t>
      </w:r>
      <w:r w:rsidR="00FE410F">
        <w:rPr>
          <w:rFonts w:asciiTheme="minorHAnsi" w:eastAsiaTheme="minorHAnsi" w:hAnsiTheme="minorHAnsi" w:cstheme="minorBidi"/>
          <w:sz w:val="22"/>
          <w:szCs w:val="22"/>
          <w:lang w:val="en-IE" w:eastAsia="en-US"/>
        </w:rPr>
        <w:t>ing</w:t>
      </w:r>
      <w:r>
        <w:rPr>
          <w:rFonts w:asciiTheme="minorHAnsi" w:eastAsiaTheme="minorHAnsi" w:hAnsiTheme="minorHAnsi" w:cstheme="minorBidi"/>
          <w:sz w:val="22"/>
          <w:szCs w:val="22"/>
          <w:lang w:val="en-IE" w:eastAsia="en-US"/>
        </w:rPr>
        <w:t xml:space="preserve"> models with the data</w:t>
      </w:r>
      <w:r w:rsidR="009C31FE">
        <w:rPr>
          <w:rFonts w:asciiTheme="minorHAnsi" w:eastAsiaTheme="minorHAnsi" w:hAnsiTheme="minorHAnsi" w:cstheme="minorBidi"/>
          <w:sz w:val="22"/>
          <w:szCs w:val="22"/>
          <w:lang w:val="en-IE" w:eastAsia="en-US"/>
        </w:rPr>
        <w:t>sets</w:t>
      </w:r>
    </w:p>
    <w:p w14:paraId="1B7E6517" w14:textId="4626EBFF" w:rsidR="009C31FE" w:rsidRDefault="009C31FE" w:rsidP="009C31FE">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To evaluate the accuracy of the developed forecast</w:t>
      </w:r>
      <w:r w:rsidR="00FE410F">
        <w:rPr>
          <w:rFonts w:asciiTheme="minorHAnsi" w:eastAsiaTheme="minorHAnsi" w:hAnsiTheme="minorHAnsi" w:cstheme="minorBidi"/>
          <w:sz w:val="22"/>
          <w:szCs w:val="22"/>
          <w:lang w:val="en-IE" w:eastAsia="en-US"/>
        </w:rPr>
        <w:t>ing</w:t>
      </w:r>
      <w:r>
        <w:rPr>
          <w:rFonts w:asciiTheme="minorHAnsi" w:eastAsiaTheme="minorHAnsi" w:hAnsiTheme="minorHAnsi" w:cstheme="minorBidi"/>
          <w:sz w:val="22"/>
          <w:szCs w:val="22"/>
          <w:lang w:val="en-IE" w:eastAsia="en-US"/>
        </w:rPr>
        <w:t xml:space="preserve"> models. </w:t>
      </w:r>
    </w:p>
    <w:p w14:paraId="5354AC24" w14:textId="75829273" w:rsidR="00835505" w:rsidRDefault="00835505" w:rsidP="00835505">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To build convolution neural network (CNN) model for facemask detection with dataset from Kaggle</w:t>
      </w:r>
      <w:r w:rsidR="009C31FE">
        <w:rPr>
          <w:rFonts w:asciiTheme="minorHAnsi" w:eastAsiaTheme="minorHAnsi" w:hAnsiTheme="minorHAnsi" w:cstheme="minorBidi"/>
          <w:sz w:val="22"/>
          <w:szCs w:val="22"/>
          <w:lang w:val="en-IE" w:eastAsia="en-US"/>
        </w:rPr>
        <w:t xml:space="preserve"> to support the disease control.</w:t>
      </w:r>
    </w:p>
    <w:p w14:paraId="690E92B1" w14:textId="77777777" w:rsidR="00333448" w:rsidRDefault="00333448" w:rsidP="006B2235"/>
    <w:p w14:paraId="051EA0B1" w14:textId="66B63359" w:rsidR="00A75345" w:rsidRDefault="00306F3F" w:rsidP="00591C1A">
      <w:pPr>
        <w:pStyle w:val="ListParagraph"/>
        <w:numPr>
          <w:ilvl w:val="1"/>
          <w:numId w:val="8"/>
        </w:numPr>
      </w:pPr>
      <w:r>
        <w:t xml:space="preserve">Implementation </w:t>
      </w:r>
      <w:r w:rsidR="00A75345">
        <w:t xml:space="preserve">approach </w:t>
      </w:r>
      <w:r>
        <w:t xml:space="preserve">of </w:t>
      </w:r>
      <w:r w:rsidR="00A75345">
        <w:t>the project</w:t>
      </w:r>
      <w:r w:rsidR="00145BB2">
        <w:t>:</w:t>
      </w:r>
    </w:p>
    <w:p w14:paraId="36CD269B" w14:textId="0A65888E" w:rsidR="009F7BB1" w:rsidRDefault="009F7BB1"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Download Johns Hopkins University Covid-19 dataset from GITHUB.</w:t>
      </w:r>
    </w:p>
    <w:p w14:paraId="774EC6F2" w14:textId="1A3BFDCE" w:rsidR="009F7BB1" w:rsidRDefault="009F7BB1"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 xml:space="preserve">Perform exploratory data analysis with Python on the dataset to understand, transform and prepare the data for analysis, modelling and forecasting. </w:t>
      </w:r>
    </w:p>
    <w:p w14:paraId="24332C6D" w14:textId="183EF4F1" w:rsidR="009F7BB1" w:rsidRDefault="007D3DFC"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Buil</w:t>
      </w:r>
      <w:r w:rsidR="0090198D">
        <w:rPr>
          <w:rFonts w:asciiTheme="minorHAnsi" w:eastAsiaTheme="minorHAnsi" w:hAnsiTheme="minorHAnsi" w:cstheme="minorBidi"/>
          <w:sz w:val="22"/>
          <w:szCs w:val="22"/>
          <w:lang w:val="en-IE" w:eastAsia="en-US"/>
        </w:rPr>
        <w:t>d</w:t>
      </w:r>
      <w:r>
        <w:rPr>
          <w:rFonts w:asciiTheme="minorHAnsi" w:eastAsiaTheme="minorHAnsi" w:hAnsiTheme="minorHAnsi" w:cstheme="minorBidi"/>
          <w:sz w:val="22"/>
          <w:szCs w:val="22"/>
          <w:lang w:val="en-IE" w:eastAsia="en-US"/>
        </w:rPr>
        <w:t xml:space="preserve"> Dashboard visualization</w:t>
      </w:r>
      <w:r w:rsidR="007D0192">
        <w:rPr>
          <w:rFonts w:asciiTheme="minorHAnsi" w:eastAsiaTheme="minorHAnsi" w:hAnsiTheme="minorHAnsi" w:cstheme="minorBidi"/>
          <w:sz w:val="22"/>
          <w:szCs w:val="22"/>
          <w:lang w:val="en-IE" w:eastAsia="en-US"/>
        </w:rPr>
        <w:t xml:space="preserve"> to depict the spread.</w:t>
      </w:r>
    </w:p>
    <w:p w14:paraId="5A3C0479" w14:textId="4E4F71F3" w:rsidR="009F7BB1" w:rsidRDefault="007D3DFC"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Buil</w:t>
      </w:r>
      <w:r w:rsidR="0090198D">
        <w:rPr>
          <w:rFonts w:asciiTheme="minorHAnsi" w:eastAsiaTheme="minorHAnsi" w:hAnsiTheme="minorHAnsi" w:cstheme="minorBidi"/>
          <w:sz w:val="22"/>
          <w:szCs w:val="22"/>
          <w:lang w:val="en-IE" w:eastAsia="en-US"/>
        </w:rPr>
        <w:t>d</w:t>
      </w:r>
      <w:r>
        <w:rPr>
          <w:rFonts w:asciiTheme="minorHAnsi" w:eastAsiaTheme="minorHAnsi" w:hAnsiTheme="minorHAnsi" w:cstheme="minorBidi"/>
          <w:sz w:val="22"/>
          <w:szCs w:val="22"/>
          <w:lang w:val="en-IE" w:eastAsia="en-US"/>
        </w:rPr>
        <w:t xml:space="preserve"> Timeseries forecast</w:t>
      </w:r>
      <w:r w:rsidR="007D0192">
        <w:rPr>
          <w:rFonts w:asciiTheme="minorHAnsi" w:eastAsiaTheme="minorHAnsi" w:hAnsiTheme="minorHAnsi" w:cstheme="minorBidi"/>
          <w:sz w:val="22"/>
          <w:szCs w:val="22"/>
          <w:lang w:val="en-IE" w:eastAsia="en-US"/>
        </w:rPr>
        <w:t>ing</w:t>
      </w:r>
      <w:r>
        <w:rPr>
          <w:rFonts w:asciiTheme="minorHAnsi" w:eastAsiaTheme="minorHAnsi" w:hAnsiTheme="minorHAnsi" w:cstheme="minorBidi"/>
          <w:sz w:val="22"/>
          <w:szCs w:val="22"/>
          <w:lang w:val="en-IE" w:eastAsia="en-US"/>
        </w:rPr>
        <w:t xml:space="preserve"> models with</w:t>
      </w:r>
      <w:r w:rsidR="009F7BB1">
        <w:rPr>
          <w:rFonts w:asciiTheme="minorHAnsi" w:eastAsiaTheme="minorHAnsi" w:hAnsiTheme="minorHAnsi" w:cstheme="minorBidi"/>
          <w:sz w:val="22"/>
          <w:szCs w:val="22"/>
          <w:lang w:val="en-IE" w:eastAsia="en-US"/>
        </w:rPr>
        <w:t xml:space="preserve"> </w:t>
      </w:r>
      <w:r w:rsidR="007D0192">
        <w:rPr>
          <w:rFonts w:asciiTheme="minorHAnsi" w:eastAsiaTheme="minorHAnsi" w:hAnsiTheme="minorHAnsi" w:cstheme="minorBidi"/>
          <w:sz w:val="22"/>
          <w:szCs w:val="22"/>
          <w:lang w:val="en-IE" w:eastAsia="en-US"/>
        </w:rPr>
        <w:t>Holt’s Winters, Arima</w:t>
      </w:r>
      <w:r w:rsidR="00F01375">
        <w:rPr>
          <w:rFonts w:asciiTheme="minorHAnsi" w:eastAsiaTheme="minorHAnsi" w:hAnsiTheme="minorHAnsi" w:cstheme="minorBidi"/>
          <w:sz w:val="22"/>
          <w:szCs w:val="22"/>
          <w:lang w:val="en-IE" w:eastAsia="en-US"/>
        </w:rPr>
        <w:t xml:space="preserve"> (Autoregressive integrated moving average)</w:t>
      </w:r>
      <w:r w:rsidR="007D0192">
        <w:rPr>
          <w:rFonts w:asciiTheme="minorHAnsi" w:eastAsiaTheme="minorHAnsi" w:hAnsiTheme="minorHAnsi" w:cstheme="minorBidi"/>
          <w:sz w:val="22"/>
          <w:szCs w:val="22"/>
          <w:lang w:val="en-IE" w:eastAsia="en-US"/>
        </w:rPr>
        <w:t>, Sarima</w:t>
      </w:r>
      <w:r w:rsidR="00F01375">
        <w:rPr>
          <w:rFonts w:asciiTheme="minorHAnsi" w:eastAsiaTheme="minorHAnsi" w:hAnsiTheme="minorHAnsi" w:cstheme="minorBidi"/>
          <w:sz w:val="22"/>
          <w:szCs w:val="22"/>
          <w:lang w:val="en-IE" w:eastAsia="en-US"/>
        </w:rPr>
        <w:t xml:space="preserve"> (Seasonal autoregressive integrated moving average)</w:t>
      </w:r>
      <w:r w:rsidR="007D0192">
        <w:rPr>
          <w:rFonts w:asciiTheme="minorHAnsi" w:eastAsiaTheme="minorHAnsi" w:hAnsiTheme="minorHAnsi" w:cstheme="minorBidi"/>
          <w:sz w:val="22"/>
          <w:szCs w:val="22"/>
          <w:lang w:val="en-IE" w:eastAsia="en-US"/>
        </w:rPr>
        <w:t xml:space="preserve">, </w:t>
      </w:r>
      <w:r w:rsidR="00F01375">
        <w:rPr>
          <w:rFonts w:asciiTheme="minorHAnsi" w:eastAsiaTheme="minorHAnsi" w:hAnsiTheme="minorHAnsi" w:cstheme="minorBidi"/>
          <w:sz w:val="22"/>
          <w:szCs w:val="22"/>
          <w:lang w:val="en-IE" w:eastAsia="en-US"/>
        </w:rPr>
        <w:t xml:space="preserve">Linear Regression, Random </w:t>
      </w:r>
      <w:r w:rsidR="001A7FF2">
        <w:rPr>
          <w:rFonts w:asciiTheme="minorHAnsi" w:eastAsiaTheme="minorHAnsi" w:hAnsiTheme="minorHAnsi" w:cstheme="minorBidi"/>
          <w:sz w:val="22"/>
          <w:szCs w:val="22"/>
          <w:lang w:val="en-IE" w:eastAsia="en-US"/>
        </w:rPr>
        <w:t>Forest,</w:t>
      </w:r>
      <w:r w:rsidR="00F01375">
        <w:rPr>
          <w:rFonts w:asciiTheme="minorHAnsi" w:eastAsiaTheme="minorHAnsi" w:hAnsiTheme="minorHAnsi" w:cstheme="minorBidi"/>
          <w:sz w:val="22"/>
          <w:szCs w:val="22"/>
          <w:lang w:val="en-IE" w:eastAsia="en-US"/>
        </w:rPr>
        <w:t xml:space="preserve"> and </w:t>
      </w:r>
      <w:r>
        <w:rPr>
          <w:rFonts w:asciiTheme="minorHAnsi" w:eastAsiaTheme="minorHAnsi" w:hAnsiTheme="minorHAnsi" w:cstheme="minorBidi"/>
          <w:sz w:val="22"/>
          <w:szCs w:val="22"/>
          <w:lang w:val="en-IE" w:eastAsia="en-US"/>
        </w:rPr>
        <w:t xml:space="preserve">Facebook Prophet </w:t>
      </w:r>
      <w:r w:rsidR="009F7BB1">
        <w:rPr>
          <w:rFonts w:asciiTheme="minorHAnsi" w:eastAsiaTheme="minorHAnsi" w:hAnsiTheme="minorHAnsi" w:cstheme="minorBidi"/>
          <w:sz w:val="22"/>
          <w:szCs w:val="22"/>
          <w:lang w:val="en-IE" w:eastAsia="en-US"/>
        </w:rPr>
        <w:t xml:space="preserve">to </w:t>
      </w:r>
      <w:r w:rsidR="00F01375">
        <w:rPr>
          <w:rFonts w:asciiTheme="minorHAnsi" w:eastAsiaTheme="minorHAnsi" w:hAnsiTheme="minorHAnsi" w:cstheme="minorBidi"/>
          <w:sz w:val="22"/>
          <w:szCs w:val="22"/>
          <w:lang w:val="en-IE" w:eastAsia="en-US"/>
        </w:rPr>
        <w:t xml:space="preserve">compare performance of the models in </w:t>
      </w:r>
      <w:r w:rsidR="00306F3F">
        <w:rPr>
          <w:rFonts w:asciiTheme="minorHAnsi" w:eastAsiaTheme="minorHAnsi" w:hAnsiTheme="minorHAnsi" w:cstheme="minorBidi"/>
          <w:sz w:val="22"/>
          <w:szCs w:val="22"/>
          <w:lang w:val="en-IE" w:eastAsia="en-US"/>
        </w:rPr>
        <w:t>forecast</w:t>
      </w:r>
      <w:r w:rsidR="00F01375">
        <w:rPr>
          <w:rFonts w:asciiTheme="minorHAnsi" w:eastAsiaTheme="minorHAnsi" w:hAnsiTheme="minorHAnsi" w:cstheme="minorBidi"/>
          <w:sz w:val="22"/>
          <w:szCs w:val="22"/>
          <w:lang w:val="en-IE" w:eastAsia="en-US"/>
        </w:rPr>
        <w:t>ing</w:t>
      </w:r>
      <w:r w:rsidR="00306F3F">
        <w:rPr>
          <w:rFonts w:asciiTheme="minorHAnsi" w:eastAsiaTheme="minorHAnsi" w:hAnsiTheme="minorHAnsi" w:cstheme="minorBidi"/>
          <w:sz w:val="22"/>
          <w:szCs w:val="22"/>
          <w:lang w:val="en-IE" w:eastAsia="en-US"/>
        </w:rPr>
        <w:t xml:space="preserve"> covid-19</w:t>
      </w:r>
      <w:r w:rsidR="00F01375">
        <w:rPr>
          <w:rFonts w:asciiTheme="minorHAnsi" w:eastAsiaTheme="minorHAnsi" w:hAnsiTheme="minorHAnsi" w:cstheme="minorBidi"/>
          <w:sz w:val="22"/>
          <w:szCs w:val="22"/>
          <w:lang w:val="en-IE" w:eastAsia="en-US"/>
        </w:rPr>
        <w:t xml:space="preserve"> pandemic</w:t>
      </w:r>
      <w:r w:rsidR="00130BCC">
        <w:rPr>
          <w:rFonts w:asciiTheme="minorHAnsi" w:eastAsiaTheme="minorHAnsi" w:hAnsiTheme="minorHAnsi" w:cstheme="minorBidi"/>
          <w:sz w:val="22"/>
          <w:szCs w:val="22"/>
          <w:lang w:val="en-IE" w:eastAsia="en-US"/>
        </w:rPr>
        <w:t xml:space="preserve"> via error metrics assessment of the models.</w:t>
      </w:r>
    </w:p>
    <w:p w14:paraId="2D9ED604" w14:textId="42276538" w:rsidR="00130BCC" w:rsidRDefault="00130BCC"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 xml:space="preserve">Forecast next 3-months </w:t>
      </w:r>
      <w:r w:rsidR="007D42B1">
        <w:rPr>
          <w:rFonts w:asciiTheme="minorHAnsi" w:eastAsiaTheme="minorHAnsi" w:hAnsiTheme="minorHAnsi" w:cstheme="minorBidi"/>
          <w:sz w:val="22"/>
          <w:szCs w:val="22"/>
          <w:lang w:val="en-IE" w:eastAsia="en-US"/>
        </w:rPr>
        <w:t>(</w:t>
      </w:r>
      <w:r w:rsidR="00B71C16">
        <w:rPr>
          <w:rFonts w:asciiTheme="minorHAnsi" w:eastAsiaTheme="minorHAnsi" w:hAnsiTheme="minorHAnsi" w:cstheme="minorBidi"/>
          <w:sz w:val="22"/>
          <w:szCs w:val="22"/>
          <w:lang w:val="en-IE" w:eastAsia="en-US"/>
        </w:rPr>
        <w:t>i.e.,</w:t>
      </w:r>
      <w:r w:rsidR="007D42B1">
        <w:rPr>
          <w:rFonts w:asciiTheme="minorHAnsi" w:eastAsiaTheme="minorHAnsi" w:hAnsiTheme="minorHAnsi" w:cstheme="minorBidi"/>
          <w:sz w:val="22"/>
          <w:szCs w:val="22"/>
          <w:lang w:val="en-IE" w:eastAsia="en-US"/>
        </w:rPr>
        <w:t xml:space="preserve"> August 30 to November 29, </w:t>
      </w:r>
      <w:r w:rsidR="00EA61BE">
        <w:rPr>
          <w:rFonts w:asciiTheme="minorHAnsi" w:eastAsiaTheme="minorHAnsi" w:hAnsiTheme="minorHAnsi" w:cstheme="minorBidi"/>
          <w:sz w:val="22"/>
          <w:szCs w:val="22"/>
          <w:lang w:val="en-IE" w:eastAsia="en-US"/>
        </w:rPr>
        <w:t>2021)</w:t>
      </w:r>
      <w:r w:rsidR="007D42B1">
        <w:rPr>
          <w:rFonts w:asciiTheme="minorHAnsi" w:eastAsiaTheme="minorHAnsi" w:hAnsiTheme="minorHAnsi" w:cstheme="minorBidi"/>
          <w:sz w:val="22"/>
          <w:szCs w:val="22"/>
          <w:lang w:val="en-IE" w:eastAsia="en-US"/>
        </w:rPr>
        <w:t xml:space="preserve"> </w:t>
      </w:r>
      <w:r>
        <w:rPr>
          <w:rFonts w:asciiTheme="minorHAnsi" w:eastAsiaTheme="minorHAnsi" w:hAnsiTheme="minorHAnsi" w:cstheme="minorBidi"/>
          <w:sz w:val="22"/>
          <w:szCs w:val="22"/>
          <w:lang w:val="en-IE" w:eastAsia="en-US"/>
        </w:rPr>
        <w:t xml:space="preserve">of covid-19 pandemic </w:t>
      </w:r>
      <w:r w:rsidR="00B71C16">
        <w:rPr>
          <w:rFonts w:asciiTheme="minorHAnsi" w:eastAsiaTheme="minorHAnsi" w:hAnsiTheme="minorHAnsi" w:cstheme="minorBidi"/>
          <w:sz w:val="22"/>
          <w:szCs w:val="22"/>
          <w:lang w:val="en-IE" w:eastAsia="en-US"/>
        </w:rPr>
        <w:t>using</w:t>
      </w:r>
      <w:r>
        <w:rPr>
          <w:rFonts w:asciiTheme="minorHAnsi" w:eastAsiaTheme="minorHAnsi" w:hAnsiTheme="minorHAnsi" w:cstheme="minorBidi"/>
          <w:sz w:val="22"/>
          <w:szCs w:val="22"/>
          <w:lang w:val="en-IE" w:eastAsia="en-US"/>
        </w:rPr>
        <w:t xml:space="preserve"> the best performed model.</w:t>
      </w:r>
    </w:p>
    <w:p w14:paraId="736C0FF7" w14:textId="51AA7C93" w:rsidR="00130BCC" w:rsidRDefault="00130BCC" w:rsidP="009F7BB1">
      <w:pPr>
        <w:pStyle w:val="NormalWeb"/>
        <w:numPr>
          <w:ilvl w:val="0"/>
          <w:numId w:val="2"/>
        </w:numPr>
        <w:shd w:val="clear" w:color="auto" w:fill="FFFFFF"/>
        <w:spacing w:before="0" w:beforeAutospacing="0" w:after="0" w:afterAutospacing="0"/>
        <w:rPr>
          <w:rFonts w:asciiTheme="minorHAnsi" w:eastAsiaTheme="minorHAnsi" w:hAnsiTheme="minorHAnsi" w:cstheme="minorBidi"/>
          <w:sz w:val="22"/>
          <w:szCs w:val="22"/>
          <w:lang w:val="en-IE" w:eastAsia="en-US"/>
        </w:rPr>
      </w:pPr>
      <w:r>
        <w:rPr>
          <w:rFonts w:asciiTheme="minorHAnsi" w:eastAsiaTheme="minorHAnsi" w:hAnsiTheme="minorHAnsi" w:cstheme="minorBidi"/>
          <w:sz w:val="22"/>
          <w:szCs w:val="22"/>
          <w:lang w:val="en-IE" w:eastAsia="en-US"/>
        </w:rPr>
        <w:t xml:space="preserve">Build facemask detection model </w:t>
      </w:r>
      <w:r w:rsidR="0074541B">
        <w:rPr>
          <w:rFonts w:asciiTheme="minorHAnsi" w:eastAsiaTheme="minorHAnsi" w:hAnsiTheme="minorHAnsi" w:cstheme="minorBidi"/>
          <w:sz w:val="22"/>
          <w:szCs w:val="22"/>
          <w:lang w:val="en-IE" w:eastAsia="en-US"/>
        </w:rPr>
        <w:t>as a measure to support the control of spread of the virus</w:t>
      </w:r>
      <w:r w:rsidR="00B71C16">
        <w:rPr>
          <w:rFonts w:asciiTheme="minorHAnsi" w:eastAsiaTheme="minorHAnsi" w:hAnsiTheme="minorHAnsi" w:cstheme="minorBidi"/>
          <w:sz w:val="22"/>
          <w:szCs w:val="22"/>
          <w:lang w:val="en-IE" w:eastAsia="en-US"/>
        </w:rPr>
        <w:t xml:space="preserve"> with dataset from Kaggle</w:t>
      </w:r>
      <w:r w:rsidR="0074541B">
        <w:rPr>
          <w:rFonts w:asciiTheme="minorHAnsi" w:eastAsiaTheme="minorHAnsi" w:hAnsiTheme="minorHAnsi" w:cstheme="minorBidi"/>
          <w:sz w:val="22"/>
          <w:szCs w:val="22"/>
          <w:lang w:val="en-IE" w:eastAsia="en-US"/>
        </w:rPr>
        <w:t>.</w:t>
      </w:r>
    </w:p>
    <w:p w14:paraId="35F176BD" w14:textId="77777777" w:rsidR="007D3DFC" w:rsidRDefault="007D3DFC" w:rsidP="007D3DFC">
      <w:pPr>
        <w:pStyle w:val="NormalWeb"/>
        <w:shd w:val="clear" w:color="auto" w:fill="FFFFFF"/>
        <w:spacing w:before="0" w:beforeAutospacing="0" w:after="0" w:afterAutospacing="0"/>
        <w:ind w:left="1080"/>
        <w:rPr>
          <w:rFonts w:asciiTheme="minorHAnsi" w:eastAsiaTheme="minorHAnsi" w:hAnsiTheme="minorHAnsi" w:cstheme="minorBidi"/>
          <w:sz w:val="22"/>
          <w:szCs w:val="22"/>
          <w:lang w:val="en-IE" w:eastAsia="en-US"/>
        </w:rPr>
      </w:pPr>
    </w:p>
    <w:p w14:paraId="3A59EFD3" w14:textId="77777777" w:rsidR="007D3DFC" w:rsidRPr="008B5BAD" w:rsidRDefault="007D3DFC" w:rsidP="00C729A3">
      <w:pPr>
        <w:pStyle w:val="NormalWeb"/>
        <w:shd w:val="clear" w:color="auto" w:fill="FFFFFF"/>
        <w:spacing w:before="0" w:beforeAutospacing="0" w:after="0" w:afterAutospacing="0"/>
        <w:rPr>
          <w:rFonts w:asciiTheme="minorHAnsi" w:eastAsiaTheme="minorHAnsi" w:hAnsiTheme="minorHAnsi" w:cstheme="minorBidi"/>
          <w:sz w:val="22"/>
          <w:szCs w:val="22"/>
          <w:lang w:val="en-IE" w:eastAsia="en-US"/>
        </w:rPr>
      </w:pPr>
    </w:p>
    <w:p w14:paraId="1822FD59" w14:textId="05A4B3B8" w:rsidR="006B2235" w:rsidRDefault="00B4242E" w:rsidP="00F95FED">
      <w:pPr>
        <w:pStyle w:val="Heading1"/>
        <w:numPr>
          <w:ilvl w:val="0"/>
          <w:numId w:val="1"/>
        </w:numPr>
        <w:spacing w:after="120"/>
        <w:ind w:left="714" w:hanging="357"/>
      </w:pPr>
      <w:bookmarkStart w:id="2" w:name="_Toc81369505"/>
      <w:r>
        <w:t>Background</w:t>
      </w:r>
      <w:bookmarkEnd w:id="2"/>
    </w:p>
    <w:p w14:paraId="46D14CDF" w14:textId="59071D8F" w:rsidR="007D3DFC" w:rsidRDefault="003944D6" w:rsidP="007D3DFC">
      <w:r>
        <w:t>Millions of people have been infected</w:t>
      </w:r>
      <w:r w:rsidR="007D3DFC">
        <w:t xml:space="preserve"> with Covid</w:t>
      </w:r>
      <w:r w:rsidR="00591C1A">
        <w:t>19</w:t>
      </w:r>
      <w:r>
        <w:t xml:space="preserve"> and lost their lives</w:t>
      </w:r>
      <w:r w:rsidR="007D3DFC">
        <w:t xml:space="preserve"> from it</w:t>
      </w:r>
      <w:r>
        <w:t xml:space="preserve">. </w:t>
      </w:r>
      <w:r w:rsidR="007D3DFC">
        <w:t xml:space="preserve">It spreads when people are in proximity of about 1 metre range with each other (WHO, 2020). Crowded places encourage spread (WHO, 2020). Touching the eyes, </w:t>
      </w:r>
      <w:r w:rsidR="0090198D">
        <w:t>mouth,</w:t>
      </w:r>
      <w:r w:rsidR="003F3BAB">
        <w:t xml:space="preserve"> </w:t>
      </w:r>
      <w:r w:rsidR="007D3DFC">
        <w:t xml:space="preserve">or </w:t>
      </w:r>
      <w:r w:rsidR="003F3BAB">
        <w:t>nose</w:t>
      </w:r>
      <w:r w:rsidR="007D3DFC">
        <w:t xml:space="preserve"> after touching contaminated surfaces without washing the hands is also getting people infected (WHO, 2020). </w:t>
      </w:r>
    </w:p>
    <w:p w14:paraId="6A43D1B7" w14:textId="77777777" w:rsidR="007D3DFC" w:rsidRDefault="007D3DFC" w:rsidP="003944D6"/>
    <w:p w14:paraId="66DC0D39" w14:textId="5FA1489E" w:rsidR="003944D6" w:rsidRDefault="003944D6" w:rsidP="003944D6">
      <w:r>
        <w:lastRenderedPageBreak/>
        <w:t xml:space="preserve">It is in public knowledge that countries across the globe have pursued measures like social distancing, face mask wearing, social gathering and business centres closures, travel restrictions, and most recently vaccinations among others </w:t>
      </w:r>
      <w:r w:rsidR="00EA61BE">
        <w:t>to</w:t>
      </w:r>
      <w:r>
        <w:t xml:space="preserve"> stop or lower the rate of spread of the disease. Efforts are continually being made globally to contain the pandemic and recover from its upsetting impacts. </w:t>
      </w:r>
      <w:r w:rsidR="00FB4F2C">
        <w:t xml:space="preserve">In the bid to revive the economy and social life many Governments have eased some control measures. This warrants continual efforts to be made to monitor the prevalent situation of the disease. </w:t>
      </w:r>
      <w:r>
        <w:t xml:space="preserve">I </w:t>
      </w:r>
      <w:r w:rsidR="007D3DFC">
        <w:t>am</w:t>
      </w:r>
      <w:r>
        <w:t xml:space="preserve"> analysing the Covid-19 publicly available dataset about the Novel Coronavirus provided by Johns Hopkins University</w:t>
      </w:r>
      <w:r w:rsidR="007D3DFC">
        <w:t xml:space="preserve"> to</w:t>
      </w:r>
      <w:r>
        <w:t xml:space="preserve"> create visualizations</w:t>
      </w:r>
      <w:r w:rsidR="00FB4F2C">
        <w:t>, build forecast models and implement facemask detection system</w:t>
      </w:r>
      <w:r w:rsidR="00EA61BE">
        <w:t xml:space="preserve"> with dataset from Kaggle</w:t>
      </w:r>
      <w:r w:rsidR="00FB4F2C">
        <w:t xml:space="preserve"> to </w:t>
      </w:r>
      <w:r w:rsidR="00EA61BE">
        <w:t>support</w:t>
      </w:r>
      <w:r w:rsidR="00E0606F">
        <w:t xml:space="preserve"> the </w:t>
      </w:r>
      <w:r w:rsidR="00FB4F2C">
        <w:t xml:space="preserve">control of </w:t>
      </w:r>
      <w:r w:rsidR="00E0606F">
        <w:t>spread of the virus.</w:t>
      </w:r>
    </w:p>
    <w:p w14:paraId="0566492D" w14:textId="77777777" w:rsidR="003944D6" w:rsidRDefault="003944D6" w:rsidP="003944D6"/>
    <w:p w14:paraId="55465CDA" w14:textId="77777777" w:rsidR="007E6B8A" w:rsidRDefault="007E6B8A" w:rsidP="007E6B8A">
      <w:pPr>
        <w:pStyle w:val="ListParagraph"/>
        <w:ind w:left="1440"/>
      </w:pPr>
    </w:p>
    <w:p w14:paraId="633E9C16" w14:textId="285C5430" w:rsidR="007E6B8A" w:rsidRDefault="00591C1A" w:rsidP="005E73C3">
      <w:pPr>
        <w:pStyle w:val="NoSpacing"/>
      </w:pPr>
      <w:r>
        <w:rPr>
          <w:rFonts w:eastAsiaTheme="minorHAnsi"/>
        </w:rPr>
        <w:t xml:space="preserve">2.1. </w:t>
      </w:r>
      <w:r w:rsidR="006B2235" w:rsidRPr="007E6B8A">
        <w:rPr>
          <w:rFonts w:eastAsiaTheme="minorHAnsi"/>
        </w:rPr>
        <w:t>Context of the project</w:t>
      </w:r>
      <w:r w:rsidR="007E6B8A">
        <w:t>:</w:t>
      </w:r>
    </w:p>
    <w:p w14:paraId="5FB7B2C4" w14:textId="4D8A820E" w:rsidR="007E6B8A" w:rsidRDefault="007E6B8A" w:rsidP="005E73C3">
      <w:pPr>
        <w:pStyle w:val="NoSpacing"/>
      </w:pPr>
      <w:r>
        <w:t xml:space="preserve">The results and inferences made </w:t>
      </w:r>
      <w:r w:rsidR="00591C1A">
        <w:t>are</w:t>
      </w:r>
      <w:r>
        <w:t xml:space="preserve"> based on the dataset</w:t>
      </w:r>
      <w:r w:rsidR="007E476C">
        <w:t>s</w:t>
      </w:r>
      <w:r>
        <w:t xml:space="preserve"> in use for this project</w:t>
      </w:r>
      <w:r w:rsidR="00591C1A">
        <w:t>.</w:t>
      </w:r>
    </w:p>
    <w:p w14:paraId="6E1380A8" w14:textId="77777777" w:rsidR="005E73C3" w:rsidRPr="007E6B8A" w:rsidRDefault="005E73C3" w:rsidP="005E73C3">
      <w:pPr>
        <w:pStyle w:val="NoSpacing"/>
        <w:rPr>
          <w:rFonts w:eastAsiaTheme="minorHAnsi"/>
        </w:rPr>
      </w:pPr>
    </w:p>
    <w:p w14:paraId="52557114" w14:textId="187C511C" w:rsidR="007E6B8A" w:rsidRDefault="00591C1A" w:rsidP="005E73C3">
      <w:pPr>
        <w:pStyle w:val="NoSpacing"/>
      </w:pPr>
      <w:r>
        <w:t xml:space="preserve">2.2. </w:t>
      </w:r>
      <w:r w:rsidR="007E6B8A">
        <w:t>T</w:t>
      </w:r>
      <w:r w:rsidR="006B2235" w:rsidRPr="007E6B8A">
        <w:rPr>
          <w:rFonts w:eastAsiaTheme="minorHAnsi"/>
        </w:rPr>
        <w:t>he anticipated benefits of the system</w:t>
      </w:r>
      <w:r w:rsidR="007E6B8A">
        <w:t>:</w:t>
      </w:r>
    </w:p>
    <w:p w14:paraId="1302AADC" w14:textId="3E236141" w:rsidR="007E6B8A" w:rsidRDefault="007E476C" w:rsidP="007E476C">
      <w:pPr>
        <w:pStyle w:val="NoSpacing"/>
      </w:pPr>
      <w:r>
        <w:t xml:space="preserve">This is meant </w:t>
      </w:r>
      <w:r w:rsidR="007E6B8A">
        <w:t xml:space="preserve">to inform the users of the </w:t>
      </w:r>
      <w:r w:rsidR="00591C1A">
        <w:t xml:space="preserve">system and the public </w:t>
      </w:r>
      <w:r w:rsidR="007E6B8A">
        <w:t>the current prevalence of the covid-19 spread</w:t>
      </w:r>
      <w:r w:rsidR="00591C1A">
        <w:t>, forecast the future trend of the virus</w:t>
      </w:r>
      <w:r>
        <w:t xml:space="preserve"> and to</w:t>
      </w:r>
      <w:r w:rsidR="007E6B8A">
        <w:t xml:space="preserve"> encourage the </w:t>
      </w:r>
      <w:r w:rsidR="00591C1A">
        <w:t>wearing</w:t>
      </w:r>
      <w:r w:rsidR="007E6B8A">
        <w:t xml:space="preserve"> </w:t>
      </w:r>
      <w:r w:rsidR="00591C1A">
        <w:t xml:space="preserve">of </w:t>
      </w:r>
      <w:r w:rsidR="007E6B8A">
        <w:t>facemask in public places</w:t>
      </w:r>
      <w:r w:rsidR="00591C1A">
        <w:t xml:space="preserve"> to ensure safety.</w:t>
      </w:r>
    </w:p>
    <w:p w14:paraId="6027A9E1" w14:textId="77777777" w:rsidR="007E476C" w:rsidRDefault="007E476C" w:rsidP="007E476C">
      <w:pPr>
        <w:pStyle w:val="NoSpacing"/>
      </w:pPr>
    </w:p>
    <w:p w14:paraId="7A8F65AB" w14:textId="2C892D6C" w:rsidR="005E73C3" w:rsidRDefault="00AB346E" w:rsidP="005E73C3">
      <w:pPr>
        <w:pStyle w:val="NoSpacing"/>
      </w:pPr>
      <w:r>
        <w:t xml:space="preserve">2.3. </w:t>
      </w:r>
      <w:r w:rsidR="005E73C3">
        <w:t>T</w:t>
      </w:r>
      <w:r w:rsidR="006B2235" w:rsidRPr="007E6B8A">
        <w:rPr>
          <w:rFonts w:eastAsiaTheme="minorHAnsi"/>
        </w:rPr>
        <w:t>ypical users of the project product</w:t>
      </w:r>
      <w:r w:rsidR="007E6B8A">
        <w:t>:</w:t>
      </w:r>
    </w:p>
    <w:p w14:paraId="60EAF387" w14:textId="6A3C3B98" w:rsidR="007E6B8A" w:rsidRDefault="007E6B8A" w:rsidP="005E73C3">
      <w:pPr>
        <w:pStyle w:val="NoSpacing"/>
      </w:pPr>
      <w:r>
        <w:t>The Public</w:t>
      </w:r>
    </w:p>
    <w:p w14:paraId="23C71468" w14:textId="77777777" w:rsidR="005E73C3" w:rsidRPr="007E6B8A" w:rsidRDefault="005E73C3" w:rsidP="005E73C3">
      <w:pPr>
        <w:pStyle w:val="NoSpacing"/>
        <w:rPr>
          <w:rFonts w:eastAsiaTheme="minorHAnsi"/>
        </w:rPr>
      </w:pPr>
    </w:p>
    <w:p w14:paraId="2E0983E5" w14:textId="774941C8" w:rsidR="00B4242E" w:rsidRDefault="00AB346E" w:rsidP="005E73C3">
      <w:pPr>
        <w:pStyle w:val="NoSpacing"/>
      </w:pPr>
      <w:r>
        <w:t xml:space="preserve">2.4. </w:t>
      </w:r>
      <w:r w:rsidR="005E73C3">
        <w:t>U</w:t>
      </w:r>
      <w:r w:rsidR="006B2235" w:rsidRPr="007E6B8A">
        <w:rPr>
          <w:rFonts w:eastAsiaTheme="minorHAnsi"/>
        </w:rPr>
        <w:t>sed any relevant existing software/</w:t>
      </w:r>
      <w:r w:rsidR="00F67B46" w:rsidRPr="007E6B8A">
        <w:rPr>
          <w:rFonts w:eastAsiaTheme="minorHAnsi"/>
        </w:rPr>
        <w:t>hardware</w:t>
      </w:r>
      <w:r w:rsidR="00F67B46">
        <w:rPr>
          <w:rFonts w:eastAsiaTheme="minorHAnsi"/>
        </w:rPr>
        <w:t>?</w:t>
      </w:r>
    </w:p>
    <w:p w14:paraId="615CAFD9" w14:textId="2E59D782" w:rsidR="007E6B8A" w:rsidRDefault="005E73C3" w:rsidP="005E73C3">
      <w:pPr>
        <w:pStyle w:val="NoSpacing"/>
      </w:pPr>
      <w:r>
        <w:t>Jupyter notebook</w:t>
      </w:r>
      <w:r w:rsidR="007E6B8A">
        <w:t xml:space="preserve">, </w:t>
      </w:r>
      <w:r>
        <w:t xml:space="preserve">Google Colab, Tableau, </w:t>
      </w:r>
      <w:r w:rsidR="00131AD5">
        <w:t xml:space="preserve">Python libraries </w:t>
      </w:r>
      <w:r w:rsidR="00AB346E">
        <w:t>e.g.,</w:t>
      </w:r>
      <w:r w:rsidR="00131AD5">
        <w:t xml:space="preserve"> Scikit learn, Pandas, </w:t>
      </w:r>
      <w:r>
        <w:t xml:space="preserve">Keras </w:t>
      </w:r>
      <w:r w:rsidR="00AB346E">
        <w:t>API</w:t>
      </w:r>
      <w:r w:rsidR="00EA61BE">
        <w:t>, Draw IO</w:t>
      </w:r>
      <w:r w:rsidR="00AB346E">
        <w:t xml:space="preserve"> etc.</w:t>
      </w:r>
    </w:p>
    <w:p w14:paraId="5F1F3F58" w14:textId="77777777" w:rsidR="005E73C3" w:rsidRPr="007E6B8A" w:rsidRDefault="005E73C3" w:rsidP="005E73C3">
      <w:pPr>
        <w:pStyle w:val="NoSpacing"/>
      </w:pPr>
    </w:p>
    <w:p w14:paraId="242099AB" w14:textId="4286C1BA" w:rsidR="00B4242E" w:rsidRDefault="00B4242E" w:rsidP="00F95FED">
      <w:pPr>
        <w:pStyle w:val="Heading1"/>
        <w:numPr>
          <w:ilvl w:val="0"/>
          <w:numId w:val="1"/>
        </w:numPr>
        <w:spacing w:after="120"/>
        <w:ind w:left="714" w:hanging="357"/>
      </w:pPr>
      <w:bookmarkStart w:id="3" w:name="_Toc81369506"/>
      <w:r>
        <w:t>Literature Review</w:t>
      </w:r>
      <w:bookmarkEnd w:id="3"/>
    </w:p>
    <w:p w14:paraId="36733C0F" w14:textId="77777777" w:rsidR="00B71C16" w:rsidRDefault="00F609E2" w:rsidP="00F609E2">
      <w:r w:rsidRPr="00F609E2">
        <w:t>Several literatures have reviewed different approaches that have been used in different countries to model the prevalence of the disease. Below are few examples:</w:t>
      </w:r>
    </w:p>
    <w:p w14:paraId="2A0E2902" w14:textId="08B368D2" w:rsidR="00F609E2" w:rsidRPr="00F609E2" w:rsidRDefault="00F609E2" w:rsidP="00F609E2">
      <w:r w:rsidRPr="00F609E2">
        <w:t xml:space="preserve">Anastassopoulou projected Covid19 </w:t>
      </w:r>
      <w:r>
        <w:t xml:space="preserve">to end </w:t>
      </w:r>
      <w:r w:rsidR="00EA4471">
        <w:t xml:space="preserve">or </w:t>
      </w:r>
      <w:r w:rsidR="00115EC2">
        <w:t>slowdown</w:t>
      </w:r>
      <w:r w:rsidR="00EA61BE">
        <w:t xml:space="preserve"> </w:t>
      </w:r>
      <w:r w:rsidR="00115EC2">
        <w:t xml:space="preserve">in February 2020 in China </w:t>
      </w:r>
      <w:r w:rsidRPr="00F609E2">
        <w:t xml:space="preserve">with SIRD (susceptible, infected, </w:t>
      </w:r>
      <w:r w:rsidR="00EA61BE" w:rsidRPr="00F609E2">
        <w:t>recovered,</w:t>
      </w:r>
      <w:r w:rsidRPr="00F609E2">
        <w:t xml:space="preserve"> and dead) model</w:t>
      </w:r>
      <w:r w:rsidR="00115EC2">
        <w:t xml:space="preserve"> (Katoch et al, 2021)</w:t>
      </w:r>
      <w:r>
        <w:t>. However,</w:t>
      </w:r>
      <w:r w:rsidR="00115EC2">
        <w:t xml:space="preserve"> m</w:t>
      </w:r>
      <w:r w:rsidR="00A32E65">
        <w:t>ost early predictions had challenges for lack of enough data</w:t>
      </w:r>
      <w:r w:rsidR="00AB408B">
        <w:t xml:space="preserve"> (Liu et al,2020)</w:t>
      </w:r>
      <w:r w:rsidR="00A32E65">
        <w:t>.</w:t>
      </w:r>
      <w:r w:rsidR="0070526C">
        <w:t xml:space="preserve"> </w:t>
      </w:r>
      <w:r w:rsidRPr="00F609E2">
        <w:t>Kumar used Arima model to report that the spread would worsen in Iran and Europe</w:t>
      </w:r>
      <w:r w:rsidR="00115EC2">
        <w:t xml:space="preserve"> (Katoch et al, 2021)</w:t>
      </w:r>
      <w:r w:rsidRPr="00F609E2">
        <w:t>.</w:t>
      </w:r>
      <w:r w:rsidR="0070526C">
        <w:t xml:space="preserve"> </w:t>
      </w:r>
      <w:r w:rsidR="00784951" w:rsidRPr="00784951">
        <w:t>Using linear and exponential growth models, Strohman</w:t>
      </w:r>
      <w:r w:rsidR="00784951">
        <w:t xml:space="preserve"> </w:t>
      </w:r>
      <w:r w:rsidR="00784951" w:rsidRPr="00784951">
        <w:t>(2020) reported projection in the number of cases that would demand intensive care unit (ICU) admission in Italy estimating it to 14,542 by March 2020</w:t>
      </w:r>
      <w:r w:rsidRPr="00F609E2">
        <w:t>.</w:t>
      </w:r>
      <w:r w:rsidR="0070526C">
        <w:t xml:space="preserve"> This helped </w:t>
      </w:r>
      <w:r w:rsidR="008878BE">
        <w:t xml:space="preserve">to </w:t>
      </w:r>
      <w:r w:rsidR="0070526C">
        <w:t>ma</w:t>
      </w:r>
      <w:r w:rsidR="008878BE">
        <w:t>k</w:t>
      </w:r>
      <w:r w:rsidR="0070526C">
        <w:t>e Governments to start acting and allocate resources.</w:t>
      </w:r>
    </w:p>
    <w:p w14:paraId="686971B8" w14:textId="35E26A97" w:rsidR="00F609E2" w:rsidRDefault="00F609E2" w:rsidP="00F609E2">
      <w:r w:rsidRPr="00F609E2">
        <w:t>Ceylan (2020) formulated several timeseries models with ARIMA for Italy, Spain, and Fran</w:t>
      </w:r>
      <w:r w:rsidR="0070526C">
        <w:t>c</w:t>
      </w:r>
      <w:r w:rsidRPr="00F609E2">
        <w:t>e with mean absolute percentage error (MAPE) values of 4.7520, 5.8486, and 5.6335 res</w:t>
      </w:r>
      <w:r w:rsidR="0070526C">
        <w:t>p</w:t>
      </w:r>
      <w:r w:rsidRPr="00F609E2">
        <w:t>ectively.</w:t>
      </w:r>
    </w:p>
    <w:p w14:paraId="1DFA9EE2" w14:textId="1BB8E5EC" w:rsidR="00F609E2" w:rsidRDefault="002745A9" w:rsidP="006B2235">
      <w:r>
        <w:t xml:space="preserve">Many countries have </w:t>
      </w:r>
      <w:r w:rsidR="0069294E">
        <w:t>used</w:t>
      </w:r>
      <w:r>
        <w:t xml:space="preserve"> Arima </w:t>
      </w:r>
      <w:r w:rsidR="00A32E65">
        <w:t xml:space="preserve">and </w:t>
      </w:r>
      <w:r w:rsidR="0069294E">
        <w:t>several</w:t>
      </w:r>
      <w:r>
        <w:t xml:space="preserve"> other models to </w:t>
      </w:r>
      <w:r w:rsidR="00A32E65">
        <w:t>predict</w:t>
      </w:r>
      <w:r>
        <w:t xml:space="preserve"> the pandemic and </w:t>
      </w:r>
      <w:r w:rsidR="00A32E65">
        <w:t>continuously</w:t>
      </w:r>
      <w:r>
        <w:t xml:space="preserve"> seek </w:t>
      </w:r>
      <w:r w:rsidR="00A32E65">
        <w:t>to</w:t>
      </w:r>
      <w:r>
        <w:t xml:space="preserve"> improve</w:t>
      </w:r>
      <w:r w:rsidR="00A32E65">
        <w:t xml:space="preserve"> performance</w:t>
      </w:r>
      <w:r w:rsidR="008D7C48">
        <w:t>s</w:t>
      </w:r>
      <w:r w:rsidR="00A32E65">
        <w:t xml:space="preserve"> of the models for better predictions.</w:t>
      </w:r>
      <w:r>
        <w:t xml:space="preserve"> </w:t>
      </w:r>
      <w:r w:rsidRPr="005F1419">
        <w:t xml:space="preserve"> </w:t>
      </w:r>
      <w:r w:rsidR="004F237D">
        <w:t xml:space="preserve">Following this, my strategy in this project is to implement various models and evaluate their performances. </w:t>
      </w:r>
      <w:r w:rsidR="008D7C48">
        <w:t xml:space="preserve">Then </w:t>
      </w:r>
      <w:r w:rsidR="00B339F2">
        <w:t>choose</w:t>
      </w:r>
      <w:r w:rsidR="008D7C48">
        <w:t xml:space="preserve"> the best performed model to</w:t>
      </w:r>
      <w:r w:rsidR="00A32E65">
        <w:t xml:space="preserve"> project the prevalence of the pandemic in Ireland</w:t>
      </w:r>
      <w:r w:rsidR="00B339F2">
        <w:t xml:space="preserve"> by November 2021</w:t>
      </w:r>
      <w:r w:rsidR="00A32E65">
        <w:t xml:space="preserve">. </w:t>
      </w:r>
    </w:p>
    <w:p w14:paraId="41B78018" w14:textId="561FF48C" w:rsidR="00B71C16" w:rsidRDefault="00240DD7" w:rsidP="006B2235">
      <w:r>
        <w:lastRenderedPageBreak/>
        <w:t>Previous</w:t>
      </w:r>
      <w:r w:rsidR="00B71C16">
        <w:t xml:space="preserve"> predictions have helped governments to plan for resource allocations</w:t>
      </w:r>
      <w:r>
        <w:t xml:space="preserve"> and </w:t>
      </w:r>
      <w:r w:rsidR="00B71C16">
        <w:t>distributions</w:t>
      </w:r>
      <w:r>
        <w:t xml:space="preserve"> to fight and </w:t>
      </w:r>
      <w:r w:rsidR="00B71C16">
        <w:t>control the virus.</w:t>
      </w:r>
    </w:p>
    <w:p w14:paraId="725DACD4" w14:textId="3EBC6CB0" w:rsidR="00281827" w:rsidRPr="006B2235" w:rsidRDefault="00281827" w:rsidP="006B2235"/>
    <w:p w14:paraId="13A79FE8" w14:textId="61681B1B" w:rsidR="00EF24C6" w:rsidRDefault="00630978" w:rsidP="00F95FED">
      <w:pPr>
        <w:pStyle w:val="Heading1"/>
        <w:numPr>
          <w:ilvl w:val="0"/>
          <w:numId w:val="1"/>
        </w:numPr>
        <w:spacing w:after="120"/>
        <w:ind w:left="714" w:hanging="357"/>
      </w:pPr>
      <w:bookmarkStart w:id="4" w:name="_Toc81369507"/>
      <w:r>
        <w:t xml:space="preserve">Requirements </w:t>
      </w:r>
      <w:r w:rsidR="00EF24C6">
        <w:t>Specification and Design</w:t>
      </w:r>
      <w:bookmarkEnd w:id="4"/>
    </w:p>
    <w:p w14:paraId="786A9642" w14:textId="6623A606" w:rsidR="004F31A3" w:rsidRDefault="00121945" w:rsidP="006B2235">
      <w:r>
        <w:t>Below are the s</w:t>
      </w:r>
      <w:r w:rsidR="000548E7">
        <w:t>ystems to be developed</w:t>
      </w:r>
      <w:r w:rsidR="00F67B46">
        <w:t xml:space="preserve"> </w:t>
      </w:r>
      <w:r>
        <w:t>in this project</w:t>
      </w:r>
      <w:r w:rsidR="00F67B46">
        <w:t>:</w:t>
      </w:r>
    </w:p>
    <w:p w14:paraId="5BC091D1" w14:textId="131F6BD7" w:rsidR="00121945" w:rsidRDefault="00121945" w:rsidP="00F67B46">
      <w:r>
        <w:t xml:space="preserve">I). </w:t>
      </w:r>
      <w:r w:rsidR="00F67B46">
        <w:t xml:space="preserve">System </w:t>
      </w:r>
      <w:r w:rsidR="00284CBE">
        <w:t>1</w:t>
      </w:r>
      <w:r w:rsidR="00F67B46">
        <w:t>: Dashboard Visualization</w:t>
      </w:r>
    </w:p>
    <w:p w14:paraId="6F2F794F" w14:textId="5DAD8870" w:rsidR="00121945" w:rsidRDefault="00121945" w:rsidP="00F67B46">
      <w:r>
        <w:t xml:space="preserve">II). </w:t>
      </w:r>
      <w:r w:rsidR="00F67B46">
        <w:t xml:space="preserve">System </w:t>
      </w:r>
      <w:r w:rsidR="00284CBE">
        <w:t>2</w:t>
      </w:r>
      <w:r w:rsidR="00F67B46">
        <w:t xml:space="preserve">: </w:t>
      </w:r>
      <w:r w:rsidR="00AD1A59">
        <w:t xml:space="preserve">Timeseries </w:t>
      </w:r>
      <w:r w:rsidR="00F67B46">
        <w:t>Forecast</w:t>
      </w:r>
      <w:r w:rsidR="00AD1A59">
        <w:t xml:space="preserve"> on Covid-19</w:t>
      </w:r>
    </w:p>
    <w:p w14:paraId="359CD69F" w14:textId="1FCB5F99" w:rsidR="00F67B46" w:rsidRDefault="00121945" w:rsidP="00F67B46">
      <w:r>
        <w:t xml:space="preserve">III). </w:t>
      </w:r>
      <w:r w:rsidR="00F67B46">
        <w:t xml:space="preserve">System </w:t>
      </w:r>
      <w:r w:rsidR="00284CBE">
        <w:t>3</w:t>
      </w:r>
      <w:r w:rsidR="00F67B46">
        <w:t>: Facemask detection</w:t>
      </w:r>
      <w:r w:rsidR="001F2B6F">
        <w:t>.</w:t>
      </w:r>
    </w:p>
    <w:p w14:paraId="581F2DF2" w14:textId="77777777" w:rsidR="006F7995" w:rsidRDefault="006F7995" w:rsidP="00F67B46"/>
    <w:p w14:paraId="734171A3" w14:textId="65B2B5EE" w:rsidR="00F67B46" w:rsidRDefault="001F2B6F" w:rsidP="006B2235">
      <w:r>
        <w:t>Details below:</w:t>
      </w:r>
    </w:p>
    <w:p w14:paraId="2F88276C" w14:textId="471B1708" w:rsidR="00F871A3" w:rsidRDefault="00AD1A59" w:rsidP="006B2235">
      <w:r>
        <w:t xml:space="preserve">4.1. </w:t>
      </w:r>
      <w:r w:rsidR="004F31A3">
        <w:t xml:space="preserve">System </w:t>
      </w:r>
      <w:r w:rsidR="006F7995">
        <w:t>1</w:t>
      </w:r>
      <w:r w:rsidR="004F31A3">
        <w:t>: Dashboard Visualization</w:t>
      </w:r>
    </w:p>
    <w:p w14:paraId="4BAD2972" w14:textId="438EB812" w:rsidR="0042465A" w:rsidRDefault="00A87597" w:rsidP="0042465A">
      <w:pPr>
        <w:pStyle w:val="NoSpacing"/>
      </w:pPr>
      <w:r>
        <w:t>Purpo</w:t>
      </w:r>
      <w:r w:rsidR="000548E7">
        <w:t>se/specification</w:t>
      </w:r>
      <w:r>
        <w:t xml:space="preserve"> of the System: </w:t>
      </w:r>
    </w:p>
    <w:p w14:paraId="47031D31" w14:textId="06A5544A" w:rsidR="00A87597" w:rsidRDefault="00617262" w:rsidP="0042465A">
      <w:pPr>
        <w:pStyle w:val="NoSpacing"/>
      </w:pPr>
      <w:r>
        <w:t>To p</w:t>
      </w:r>
      <w:r w:rsidR="00A87597">
        <w:t xml:space="preserve">rovide visualization on the spread </w:t>
      </w:r>
      <w:r>
        <w:t>of covid19 pandemic which is</w:t>
      </w:r>
      <w:r w:rsidR="00A87597">
        <w:t xml:space="preserve"> a reality check</w:t>
      </w:r>
      <w:r>
        <w:t xml:space="preserve"> on the prevalence of the disease</w:t>
      </w:r>
      <w:r w:rsidR="00A87597">
        <w:t xml:space="preserve"> to the public and the policy makers.</w:t>
      </w:r>
    </w:p>
    <w:p w14:paraId="3F54658D" w14:textId="77777777" w:rsidR="0042465A" w:rsidRDefault="0042465A" w:rsidP="0042465A">
      <w:pPr>
        <w:pStyle w:val="NoSpacing"/>
      </w:pPr>
    </w:p>
    <w:p w14:paraId="4FE502D1" w14:textId="51644898" w:rsidR="00A87597" w:rsidRDefault="00007295" w:rsidP="0042465A">
      <w:pPr>
        <w:pStyle w:val="NoSpacing"/>
      </w:pPr>
      <w:r>
        <w:t xml:space="preserve">Work </w:t>
      </w:r>
      <w:r w:rsidR="00A87597">
        <w:t>Roadmap:</w:t>
      </w:r>
    </w:p>
    <w:p w14:paraId="18DDC57E" w14:textId="0D5BAD6C" w:rsidR="004F31A3" w:rsidRDefault="004F31A3" w:rsidP="0042465A">
      <w:pPr>
        <w:pStyle w:val="NoSpacing"/>
      </w:pPr>
      <w:r>
        <w:t>Data acquisition from John Hopkins</w:t>
      </w:r>
      <w:r w:rsidR="00945B39">
        <w:t xml:space="preserve"> and</w:t>
      </w:r>
      <w:r>
        <w:t xml:space="preserve"> World Data Bank -&gt;   Data Pre-processing and Exploration using Jupyter Notebook -&gt; </w:t>
      </w:r>
      <w:r w:rsidR="00A87597">
        <w:t>Dashboard Visualization</w:t>
      </w:r>
      <w:r>
        <w:t xml:space="preserve"> </w:t>
      </w:r>
    </w:p>
    <w:p w14:paraId="71D2E0D5" w14:textId="48DCCEAD" w:rsidR="0042465A" w:rsidRDefault="0042465A" w:rsidP="0042465A">
      <w:pPr>
        <w:pStyle w:val="NoSpacing"/>
      </w:pPr>
    </w:p>
    <w:p w14:paraId="29E4835D" w14:textId="06361E00" w:rsidR="00945B39" w:rsidRDefault="00945B39" w:rsidP="00945B39">
      <w:pPr>
        <w:pStyle w:val="NoSpacing"/>
      </w:pPr>
      <w:r>
        <w:t>4.</w:t>
      </w:r>
      <w:r w:rsidR="00855BCD">
        <w:t>1</w:t>
      </w:r>
      <w:r>
        <w:t>.1. Data Acquisition:</w:t>
      </w:r>
    </w:p>
    <w:p w14:paraId="021CBC7B" w14:textId="52AFE867" w:rsidR="0042465A" w:rsidRDefault="0042465A" w:rsidP="0042465A">
      <w:r>
        <w:t>I acquired data from Johns Hopkins University Center for Systems Science and Engineering (JHU CSSE), and the World Bank. JHU CSSE has a publicly hosted timeseries dataset on Github for Coronavirus. The data is updated daily and freely accessible to the public. It is a cumulative data on confirmed, death and recovered cases</w:t>
      </w:r>
      <w:r w:rsidR="00945B39">
        <w:t xml:space="preserve">. </w:t>
      </w:r>
      <w:r>
        <w:t xml:space="preserve">The World Bank has the year 2020 country wise population data which I downloaded from the World Bank’s site. </w:t>
      </w:r>
    </w:p>
    <w:p w14:paraId="60A55FAE" w14:textId="435470E0" w:rsidR="0042465A" w:rsidRDefault="0042465A" w:rsidP="0042465A"/>
    <w:p w14:paraId="2193ACE1" w14:textId="058A8AAC" w:rsidR="0042465A" w:rsidRDefault="00945B39" w:rsidP="0042465A">
      <w:r>
        <w:t>4.</w:t>
      </w:r>
      <w:r w:rsidR="00855BCD">
        <w:t>1</w:t>
      </w:r>
      <w:r>
        <w:t xml:space="preserve">.2. </w:t>
      </w:r>
      <w:r w:rsidR="0042465A">
        <w:t>Data Pre-processing and Exploration:</w:t>
      </w:r>
    </w:p>
    <w:p w14:paraId="395C0616" w14:textId="7DCE9A10" w:rsidR="0042465A" w:rsidRDefault="0042465A" w:rsidP="0042465A">
      <w:r>
        <w:t>The data from JHU CSSE was not in a ready format for analysis. So, I went through the following steps to pre-process the data</w:t>
      </w:r>
      <w:r w:rsidR="00AD2D52">
        <w:t xml:space="preserve"> for visual analysis</w:t>
      </w:r>
      <w:r>
        <w:t>.</w:t>
      </w:r>
    </w:p>
    <w:p w14:paraId="1A62455F" w14:textId="0C0ECB93" w:rsidR="0042465A" w:rsidRDefault="0042465A" w:rsidP="0042465A">
      <w:r>
        <w:t xml:space="preserve">i). I imported the wget library on python and downloaded the respective CSV files from the urls the </w:t>
      </w:r>
      <w:r w:rsidR="00631ED7">
        <w:t xml:space="preserve">data </w:t>
      </w:r>
      <w:r>
        <w:t>are hosted. Exception to this method was the case of population data that I downloaded the CSV file manually from the World Bank site. Consequently, the data came in separate CSV files. So, it became inevitable to merge them to make it easy for visualization and analysis.</w:t>
      </w:r>
    </w:p>
    <w:p w14:paraId="470C1D03" w14:textId="5E8FC44E" w:rsidR="0042465A" w:rsidRDefault="0042465A" w:rsidP="0042465A">
      <w:r>
        <w:t xml:space="preserve">ii). Dates in the files are provided as column names. </w:t>
      </w:r>
      <w:r w:rsidR="00945B39">
        <w:t>So,</w:t>
      </w:r>
      <w:r>
        <w:t xml:space="preserve"> I changed the data shape from having the dates in column form to row form.</w:t>
      </w:r>
    </w:p>
    <w:p w14:paraId="36C1CB37" w14:textId="59760BDB" w:rsidR="0042465A" w:rsidRDefault="0042465A" w:rsidP="0042465A">
      <w:r>
        <w:t xml:space="preserve">iii). Cleaned up missing values, corrected datatypes and took off cases from ships </w:t>
      </w:r>
      <w:r w:rsidR="00945B39">
        <w:t>in</w:t>
      </w:r>
      <w:r>
        <w:t xml:space="preserve"> the dataset.</w:t>
      </w:r>
    </w:p>
    <w:p w14:paraId="439DCFA0" w14:textId="20B1A83A" w:rsidR="0042465A" w:rsidRDefault="0042465A" w:rsidP="0042465A">
      <w:r>
        <w:t>iv). Introduced Active case column by subtracting deaths and recovered cases from confirmed cases.</w:t>
      </w:r>
    </w:p>
    <w:p w14:paraId="18331461" w14:textId="22BBD801" w:rsidR="0042465A" w:rsidRDefault="0042465A" w:rsidP="0042465A">
      <w:r>
        <w:t xml:space="preserve">v). Grouped the data by date and country fields </w:t>
      </w:r>
      <w:r w:rsidR="00A93982">
        <w:t>to</w:t>
      </w:r>
      <w:r>
        <w:t xml:space="preserve"> perform some aggregation </w:t>
      </w:r>
      <w:r w:rsidR="00A93982">
        <w:t>for each</w:t>
      </w:r>
      <w:r>
        <w:t xml:space="preserve"> group.</w:t>
      </w:r>
    </w:p>
    <w:p w14:paraId="4B85FF22" w14:textId="24B47213" w:rsidR="0042465A" w:rsidRDefault="0042465A" w:rsidP="0042465A">
      <w:r>
        <w:lastRenderedPageBreak/>
        <w:t xml:space="preserve">vi). Introduced </w:t>
      </w:r>
      <w:r w:rsidR="00945B39">
        <w:t xml:space="preserve">new cases, new </w:t>
      </w:r>
      <w:r w:rsidR="00631ED7">
        <w:t>deaths,</w:t>
      </w:r>
      <w:r w:rsidR="00945B39">
        <w:t xml:space="preserve"> and new </w:t>
      </w:r>
      <w:r w:rsidR="00A93982">
        <w:t xml:space="preserve">recoveries </w:t>
      </w:r>
      <w:r>
        <w:t>column</w:t>
      </w:r>
      <w:r w:rsidR="00A93982">
        <w:t>s to capture daily figures.</w:t>
      </w:r>
    </w:p>
    <w:p w14:paraId="6E999D94" w14:textId="1543C7BB" w:rsidR="0042465A" w:rsidRDefault="0042465A" w:rsidP="0042465A"/>
    <w:p w14:paraId="163F3BFE" w14:textId="77777777" w:rsidR="0042465A" w:rsidRDefault="0042465A" w:rsidP="0042465A"/>
    <w:p w14:paraId="12ED3141" w14:textId="45A77F97" w:rsidR="0042465A" w:rsidRDefault="00F47AC3" w:rsidP="0042465A">
      <w:pPr>
        <w:pStyle w:val="NoSpacing"/>
      </w:pPr>
      <w:r>
        <w:t>4.</w:t>
      </w:r>
      <w:r w:rsidR="00855BCD">
        <w:t>1</w:t>
      </w:r>
      <w:r>
        <w:t xml:space="preserve">.3. </w:t>
      </w:r>
      <w:r w:rsidR="0042465A">
        <w:t>Data Visualization:</w:t>
      </w:r>
    </w:p>
    <w:p w14:paraId="30874402" w14:textId="71F950D3" w:rsidR="0042465A" w:rsidRDefault="00AD2D52" w:rsidP="0042465A">
      <w:pPr>
        <w:pStyle w:val="NoSpacing"/>
      </w:pPr>
      <w:r>
        <w:t xml:space="preserve">I </w:t>
      </w:r>
      <w:r w:rsidR="0042465A">
        <w:t xml:space="preserve">imported the formatted data </w:t>
      </w:r>
      <w:r>
        <w:t>into</w:t>
      </w:r>
      <w:r w:rsidR="0042465A">
        <w:t xml:space="preserve"> tableau</w:t>
      </w:r>
      <w:r>
        <w:t xml:space="preserve">. </w:t>
      </w:r>
      <w:r w:rsidR="008878BE">
        <w:t>Below is the snapshot of the developed dashboard.</w:t>
      </w:r>
    </w:p>
    <w:p w14:paraId="1F894B7A" w14:textId="77777777" w:rsidR="007C35EE" w:rsidRDefault="007C35EE" w:rsidP="0042465A"/>
    <w:p w14:paraId="1C9CA3E3" w14:textId="135D58F2" w:rsidR="008878BE" w:rsidRDefault="007C35EE" w:rsidP="0042465A">
      <w:r>
        <w:rPr>
          <w:noProof/>
        </w:rPr>
        <w:drawing>
          <wp:inline distT="0" distB="0" distL="0" distR="0" wp14:anchorId="5BE5372A" wp14:editId="2CC2C0D0">
            <wp:extent cx="5591655" cy="2785297"/>
            <wp:effectExtent l="0" t="0" r="9525" b="0"/>
            <wp:docPr id="51" name="Picture 5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chart&#10;&#10;Description automatically generated"/>
                    <pic:cNvPicPr/>
                  </pic:nvPicPr>
                  <pic:blipFill>
                    <a:blip r:embed="rId12"/>
                    <a:stretch>
                      <a:fillRect/>
                    </a:stretch>
                  </pic:blipFill>
                  <pic:spPr>
                    <a:xfrm>
                      <a:off x="0" y="0"/>
                      <a:ext cx="5633639" cy="2806210"/>
                    </a:xfrm>
                    <a:prstGeom prst="rect">
                      <a:avLst/>
                    </a:prstGeom>
                  </pic:spPr>
                </pic:pic>
              </a:graphicData>
            </a:graphic>
          </wp:inline>
        </w:drawing>
      </w:r>
    </w:p>
    <w:p w14:paraId="7F29FFDF" w14:textId="69FC2381" w:rsidR="00557782" w:rsidRDefault="00557782" w:rsidP="0042465A">
      <w:r>
        <w:t xml:space="preserve">Figure.1: </w:t>
      </w:r>
      <w:r w:rsidR="004A7FE0">
        <w:t>Covid-19 cases dashboard</w:t>
      </w:r>
      <w:r w:rsidR="009D2896">
        <w:t>.</w:t>
      </w:r>
    </w:p>
    <w:p w14:paraId="23147B08" w14:textId="0583BA3D" w:rsidR="005F43CB" w:rsidRDefault="007C35EE" w:rsidP="0042465A">
      <w:r>
        <w:t xml:space="preserve">The </w:t>
      </w:r>
      <w:r w:rsidR="004A7FE0">
        <w:t>figure 1</w:t>
      </w:r>
      <w:r w:rsidR="00631ED7">
        <w:t xml:space="preserve"> above</w:t>
      </w:r>
      <w:r>
        <w:t xml:space="preserve"> shows </w:t>
      </w:r>
      <w:r w:rsidR="004A7FE0">
        <w:t xml:space="preserve">a dashboard of </w:t>
      </w:r>
      <w:r>
        <w:t xml:space="preserve">global confirmed cases of 379.9M, confirmed deaths of 7.44M, mortality rate of 1.96% and recovery rate of 38.52% in August. </w:t>
      </w:r>
      <w:r w:rsidR="005F43CB">
        <w:t>The dashboard can be filtered for any country, Ireland inclusive to understand the situation of the virus. See the below snapshot for Ireland</w:t>
      </w:r>
      <w:r w:rsidR="004A7FE0">
        <w:t xml:space="preserve"> in Figure 2</w:t>
      </w:r>
      <w:r w:rsidR="005F43CB">
        <w:t>.</w:t>
      </w:r>
    </w:p>
    <w:p w14:paraId="285B35B7" w14:textId="298C79E6" w:rsidR="005F43CB" w:rsidRDefault="005F43CB" w:rsidP="0042465A">
      <w:r>
        <w:rPr>
          <w:noProof/>
        </w:rPr>
        <w:drawing>
          <wp:inline distT="0" distB="0" distL="0" distR="0" wp14:anchorId="37BA9D5A" wp14:editId="5FA3335E">
            <wp:extent cx="5940311" cy="2953044"/>
            <wp:effectExtent l="0" t="0" r="3810" b="0"/>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a:blip r:embed="rId13"/>
                    <a:stretch>
                      <a:fillRect/>
                    </a:stretch>
                  </pic:blipFill>
                  <pic:spPr>
                    <a:xfrm>
                      <a:off x="0" y="0"/>
                      <a:ext cx="5974503" cy="2970042"/>
                    </a:xfrm>
                    <a:prstGeom prst="rect">
                      <a:avLst/>
                    </a:prstGeom>
                  </pic:spPr>
                </pic:pic>
              </a:graphicData>
            </a:graphic>
          </wp:inline>
        </w:drawing>
      </w:r>
    </w:p>
    <w:p w14:paraId="0D2D27D4" w14:textId="4C72C4FE" w:rsidR="004A7FE0" w:rsidRDefault="004A7FE0" w:rsidP="0042465A">
      <w:r>
        <w:t>Figure.2: Covid-19 cases dashboard for Ireland</w:t>
      </w:r>
      <w:r w:rsidR="009D2896">
        <w:t>.</w:t>
      </w:r>
    </w:p>
    <w:p w14:paraId="763304D9" w14:textId="5AAB3AD9" w:rsidR="004A7FE0" w:rsidRDefault="004A7FE0" w:rsidP="0042465A">
      <w:r>
        <w:lastRenderedPageBreak/>
        <w:t>Ireland is not among the top ten countries impacted by the virus but in August had registered cumulatively 344,218 cases at 1.48% and 6.79% overall mortality and recovery rates from inception respectively.</w:t>
      </w:r>
      <w:r w:rsidR="003E1345">
        <w:t xml:space="preserve"> </w:t>
      </w:r>
    </w:p>
    <w:p w14:paraId="1AC65AE5" w14:textId="3CF18CD5" w:rsidR="003E1345" w:rsidRDefault="003E1345" w:rsidP="003E1345">
      <w:r>
        <w:t xml:space="preserve">The country had high mortality rates in April 2020 and January 2021. Decrease in trend has been observed since February 2021 but July and August are again showing the cases rising. </w:t>
      </w:r>
    </w:p>
    <w:p w14:paraId="75FD8AE5" w14:textId="77777777" w:rsidR="003E1345" w:rsidRDefault="003E1345" w:rsidP="0042465A"/>
    <w:p w14:paraId="0133A626" w14:textId="77777777" w:rsidR="004A7FE0" w:rsidRDefault="004A7FE0" w:rsidP="0042465A"/>
    <w:p w14:paraId="4DEC7074" w14:textId="1322049E" w:rsidR="005D7BF0" w:rsidRDefault="005D7BF0" w:rsidP="0042465A">
      <w:r>
        <w:rPr>
          <w:noProof/>
        </w:rPr>
        <w:drawing>
          <wp:inline distT="0" distB="0" distL="0" distR="0" wp14:anchorId="76D1DED1" wp14:editId="18D4ECCB">
            <wp:extent cx="5731510" cy="2825750"/>
            <wp:effectExtent l="0" t="0" r="254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14"/>
                    <a:stretch>
                      <a:fillRect/>
                    </a:stretch>
                  </pic:blipFill>
                  <pic:spPr>
                    <a:xfrm>
                      <a:off x="0" y="0"/>
                      <a:ext cx="5731510" cy="2825750"/>
                    </a:xfrm>
                    <a:prstGeom prst="rect">
                      <a:avLst/>
                    </a:prstGeom>
                  </pic:spPr>
                </pic:pic>
              </a:graphicData>
            </a:graphic>
          </wp:inline>
        </w:drawing>
      </w:r>
    </w:p>
    <w:p w14:paraId="1B17E9DB" w14:textId="116D0486" w:rsidR="004A7FE0" w:rsidRDefault="004A7FE0" w:rsidP="0042465A">
      <w:r>
        <w:t xml:space="preserve">Figure.3: </w:t>
      </w:r>
      <w:r w:rsidR="009D2896">
        <w:t>Highest number of confirmed cases in Ireland.</w:t>
      </w:r>
    </w:p>
    <w:p w14:paraId="0218432C" w14:textId="0885D4EF" w:rsidR="005D7BF0" w:rsidRDefault="003E1345" w:rsidP="0042465A">
      <w:r>
        <w:t>Ireland’s</w:t>
      </w:r>
      <w:r w:rsidR="004E5022">
        <w:t xml:space="preserve"> highest recorded cases stood at 104,768 in January 2021</w:t>
      </w:r>
      <w:r>
        <w:t>.</w:t>
      </w:r>
      <w:r w:rsidR="00F2781D">
        <w:t xml:space="preserve"> </w:t>
      </w:r>
    </w:p>
    <w:p w14:paraId="6C426E15" w14:textId="7B86C4D5" w:rsidR="0042465A" w:rsidRDefault="00AC7AEF" w:rsidP="0042465A">
      <w:r>
        <w:t>I published my dashboard to Tableau public. P</w:t>
      </w:r>
      <w:r w:rsidR="006F7995">
        <w:t xml:space="preserve">lease </w:t>
      </w:r>
      <w:r w:rsidR="000418B9">
        <w:t>go to</w:t>
      </w:r>
      <w:r w:rsidR="006F7995">
        <w:t xml:space="preserve"> the</w:t>
      </w:r>
      <w:r w:rsidR="000418B9">
        <w:t xml:space="preserve"> reference section for the link to view the dashboard.</w:t>
      </w:r>
    </w:p>
    <w:p w14:paraId="197B12F9" w14:textId="77777777" w:rsidR="0042465A" w:rsidRDefault="0042465A" w:rsidP="0042465A"/>
    <w:p w14:paraId="50F27FC6" w14:textId="77777777" w:rsidR="0042465A" w:rsidRDefault="0042465A" w:rsidP="0042465A">
      <w:pPr>
        <w:pStyle w:val="NoSpacing"/>
      </w:pPr>
    </w:p>
    <w:p w14:paraId="065BF16D" w14:textId="6BB6CDC7" w:rsidR="004F31A3" w:rsidRDefault="00AD1A59" w:rsidP="004F31A3">
      <w:r>
        <w:t xml:space="preserve">4.2. </w:t>
      </w:r>
      <w:r w:rsidR="004F31A3">
        <w:t xml:space="preserve">System </w:t>
      </w:r>
      <w:r w:rsidR="0069494B">
        <w:t>2</w:t>
      </w:r>
      <w:r w:rsidR="004F31A3">
        <w:t xml:space="preserve">: </w:t>
      </w:r>
      <w:r>
        <w:t xml:space="preserve">Timeseries </w:t>
      </w:r>
      <w:r w:rsidR="004F31A3">
        <w:t>Forecast</w:t>
      </w:r>
      <w:r>
        <w:t xml:space="preserve"> on Covid-19</w:t>
      </w:r>
    </w:p>
    <w:p w14:paraId="31E73A51" w14:textId="77777777" w:rsidR="00F8136A" w:rsidRDefault="00F8136A" w:rsidP="00F8136A">
      <w:pPr>
        <w:pStyle w:val="NoSpacing"/>
      </w:pPr>
      <w:r>
        <w:t xml:space="preserve">Purpose/specification of the System: </w:t>
      </w:r>
    </w:p>
    <w:p w14:paraId="04B46679" w14:textId="32880DA3" w:rsidR="00A87597" w:rsidRDefault="00FE410F" w:rsidP="0042465A">
      <w:pPr>
        <w:pStyle w:val="NoSpacing"/>
      </w:pPr>
      <w:r>
        <w:t>To d</w:t>
      </w:r>
      <w:r w:rsidR="00007295">
        <w:t xml:space="preserve">evelop </w:t>
      </w:r>
      <w:r w:rsidR="000E5505">
        <w:t>a</w:t>
      </w:r>
      <w:r>
        <w:t xml:space="preserve"> </w:t>
      </w:r>
      <w:r w:rsidR="00007295">
        <w:t xml:space="preserve">model to forecast </w:t>
      </w:r>
      <w:r w:rsidR="000E5505">
        <w:t>3-months</w:t>
      </w:r>
      <w:r w:rsidR="00007295">
        <w:t xml:space="preserve"> trend </w:t>
      </w:r>
      <w:r w:rsidR="000E5505">
        <w:t xml:space="preserve">of Covid-19 </w:t>
      </w:r>
      <w:r w:rsidR="00007295">
        <w:t>which could in turn support policies for effective control measures.</w:t>
      </w:r>
    </w:p>
    <w:p w14:paraId="545CA089" w14:textId="00878B47" w:rsidR="0042465A" w:rsidRDefault="0042465A" w:rsidP="0042465A">
      <w:pPr>
        <w:pStyle w:val="NoSpacing"/>
      </w:pPr>
    </w:p>
    <w:p w14:paraId="0E5EA655" w14:textId="4EEE1947" w:rsidR="004F31A3" w:rsidRDefault="00007295" w:rsidP="0042465A">
      <w:pPr>
        <w:pStyle w:val="NoSpacing"/>
      </w:pPr>
      <w:r>
        <w:t>Work Roadmap:</w:t>
      </w:r>
    </w:p>
    <w:p w14:paraId="601FB4C3" w14:textId="7D9CD1EB" w:rsidR="004F31A3" w:rsidRDefault="004F31A3" w:rsidP="0042465A">
      <w:pPr>
        <w:pStyle w:val="NoSpacing"/>
      </w:pPr>
      <w:r>
        <w:t xml:space="preserve">Data acquisition from John Hopkins, and World Data Bank  </w:t>
      </w:r>
      <w:r w:rsidR="00A87597">
        <w:t xml:space="preserve"> </w:t>
      </w:r>
      <w:r>
        <w:t xml:space="preserve">-&gt;   Data Pre-processing and Exploration using Jupyter Notebook -&gt;   </w:t>
      </w:r>
      <w:r w:rsidR="00007295">
        <w:t>Build the model</w:t>
      </w:r>
      <w:r w:rsidR="00A0588F">
        <w:t>s</w:t>
      </w:r>
      <w:r w:rsidR="00007295">
        <w:t xml:space="preserve"> </w:t>
      </w:r>
      <w:r>
        <w:t>-&gt; Timeseries Forecasting</w:t>
      </w:r>
    </w:p>
    <w:p w14:paraId="426A410E" w14:textId="594E77E9" w:rsidR="0042465A" w:rsidRDefault="0042465A" w:rsidP="004F31A3"/>
    <w:p w14:paraId="325B125E" w14:textId="6F02F31A" w:rsidR="007B1438" w:rsidRDefault="007B1438" w:rsidP="004F31A3">
      <w:r>
        <w:t>Steps to building the Covid-19 Forecast</w:t>
      </w:r>
      <w:r w:rsidR="00A96583">
        <w:t>ing</w:t>
      </w:r>
      <w:r>
        <w:t xml:space="preserve"> model:</w:t>
      </w:r>
    </w:p>
    <w:p w14:paraId="1681519D" w14:textId="47C286B4" w:rsidR="00703C39" w:rsidRDefault="000E5505" w:rsidP="00B173F9">
      <w:pPr>
        <w:pStyle w:val="NoSpacing"/>
      </w:pPr>
      <w:r>
        <w:t>4.2.1</w:t>
      </w:r>
      <w:r w:rsidR="004B021A">
        <w:t>.</w:t>
      </w:r>
      <w:r w:rsidR="00FE410F">
        <w:t xml:space="preserve"> </w:t>
      </w:r>
      <w:r w:rsidR="00703C39">
        <w:t xml:space="preserve">Data </w:t>
      </w:r>
      <w:r w:rsidR="00B173F9">
        <w:t>Acquisition:</w:t>
      </w:r>
    </w:p>
    <w:p w14:paraId="1C2B10EF" w14:textId="2BEBB4D4" w:rsidR="00142CD0" w:rsidRDefault="00142CD0" w:rsidP="00B173F9">
      <w:pPr>
        <w:pStyle w:val="NoSpacing"/>
      </w:pPr>
      <w:r>
        <w:lastRenderedPageBreak/>
        <w:t>I imported</w:t>
      </w:r>
      <w:r w:rsidR="00A96583">
        <w:t xml:space="preserve"> into Python the file ‘</w:t>
      </w:r>
      <w:r w:rsidR="00A96583" w:rsidRPr="00A96583">
        <w:t>COVID-19-time-series-clean-data.csv</w:t>
      </w:r>
      <w:r w:rsidR="00A96583">
        <w:t>’ which I saved after combining and cleaning up</w:t>
      </w:r>
      <w:r>
        <w:t xml:space="preserve"> </w:t>
      </w:r>
      <w:r w:rsidR="00945B39">
        <w:t xml:space="preserve">the </w:t>
      </w:r>
      <w:r>
        <w:t>JHU CSSE</w:t>
      </w:r>
      <w:r w:rsidR="00945B39">
        <w:t xml:space="preserve"> </w:t>
      </w:r>
      <w:r w:rsidR="00A96583">
        <w:t>and World databank datasets</w:t>
      </w:r>
      <w:r w:rsidR="00945B39">
        <w:t xml:space="preserve"> on Jupyter notebook</w:t>
      </w:r>
      <w:r w:rsidR="00A96583">
        <w:t>.</w:t>
      </w:r>
      <w:r>
        <w:t xml:space="preserve"> Below is the snapshot of the cleaned data.</w:t>
      </w:r>
    </w:p>
    <w:p w14:paraId="482C9B94" w14:textId="77777777" w:rsidR="00B173F9" w:rsidRDefault="00B173F9" w:rsidP="00B173F9">
      <w:pPr>
        <w:pStyle w:val="NoSpacing"/>
      </w:pPr>
    </w:p>
    <w:p w14:paraId="3B3567C8" w14:textId="2FF25B1A" w:rsidR="00142CD0" w:rsidRDefault="00142CD0" w:rsidP="00142CD0"/>
    <w:p w14:paraId="720BCB43" w14:textId="4BA6CF9B" w:rsidR="00A700D6" w:rsidRDefault="00A700D6" w:rsidP="00142CD0">
      <w:r>
        <w:rPr>
          <w:noProof/>
        </w:rPr>
        <w:drawing>
          <wp:inline distT="0" distB="0" distL="0" distR="0" wp14:anchorId="2C787B5C" wp14:editId="20B08BDD">
            <wp:extent cx="5731510" cy="1504950"/>
            <wp:effectExtent l="0" t="0" r="2540" b="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5"/>
                    <a:stretch>
                      <a:fillRect/>
                    </a:stretch>
                  </pic:blipFill>
                  <pic:spPr>
                    <a:xfrm>
                      <a:off x="0" y="0"/>
                      <a:ext cx="5731510" cy="1504950"/>
                    </a:xfrm>
                    <a:prstGeom prst="rect">
                      <a:avLst/>
                    </a:prstGeom>
                  </pic:spPr>
                </pic:pic>
              </a:graphicData>
            </a:graphic>
          </wp:inline>
        </w:drawing>
      </w:r>
    </w:p>
    <w:p w14:paraId="59775C80" w14:textId="64506A52" w:rsidR="00FE1853" w:rsidRDefault="00FE1853" w:rsidP="00142CD0">
      <w:r>
        <w:t>Figure.4: Snapshot of the dataset</w:t>
      </w:r>
    </w:p>
    <w:p w14:paraId="0ADB3E06" w14:textId="054D01E1" w:rsidR="00142CD0" w:rsidRDefault="00142CD0" w:rsidP="00142CD0"/>
    <w:p w14:paraId="764DC2E4" w14:textId="69BA6737" w:rsidR="003E61AE" w:rsidRDefault="000E5505" w:rsidP="00142CD0">
      <w:r>
        <w:t>4.2.2</w:t>
      </w:r>
      <w:r w:rsidR="003E61AE">
        <w:t>. Data Pre-processing and Exploration:</w:t>
      </w:r>
    </w:p>
    <w:p w14:paraId="664E6E4C" w14:textId="77777777" w:rsidR="009D2896" w:rsidRDefault="005231D7" w:rsidP="000E5505">
      <w:r>
        <w:t>I performed further pre-processing to explore seasonal patterns and features in the data.</w:t>
      </w:r>
      <w:r w:rsidR="000E5505" w:rsidRPr="000E5505">
        <w:t xml:space="preserve"> </w:t>
      </w:r>
    </w:p>
    <w:p w14:paraId="69EA57F0" w14:textId="77777777" w:rsidR="009D2896" w:rsidRDefault="009D2896" w:rsidP="009D2896">
      <w:r>
        <w:t>Below is a snapshot of more features extracted from the data.</w:t>
      </w:r>
    </w:p>
    <w:p w14:paraId="11ACFB7C" w14:textId="7C0BAF11" w:rsidR="00887F46" w:rsidRDefault="009D2896" w:rsidP="00142CD0">
      <w:r>
        <w:rPr>
          <w:noProof/>
        </w:rPr>
        <w:drawing>
          <wp:inline distT="0" distB="0" distL="0" distR="0" wp14:anchorId="507349EB" wp14:editId="71E7A797">
            <wp:extent cx="5015345" cy="149360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023844" cy="1496133"/>
                    </a:xfrm>
                    <a:prstGeom prst="rect">
                      <a:avLst/>
                    </a:prstGeom>
                  </pic:spPr>
                </pic:pic>
              </a:graphicData>
            </a:graphic>
          </wp:inline>
        </w:drawing>
      </w:r>
      <w:r>
        <w:t xml:space="preserve"> </w:t>
      </w:r>
    </w:p>
    <w:p w14:paraId="674812DD" w14:textId="4DEF3245" w:rsidR="00FE1853" w:rsidRDefault="00FE1853" w:rsidP="00142CD0">
      <w:r>
        <w:t>Figure.5: snapshot of more features</w:t>
      </w:r>
      <w:r w:rsidR="00DD3350">
        <w:t xml:space="preserve"> extracted in the dataset.</w:t>
      </w:r>
    </w:p>
    <w:p w14:paraId="753162A4" w14:textId="02A2302F" w:rsidR="00887F46" w:rsidRDefault="00887F46" w:rsidP="00142CD0"/>
    <w:p w14:paraId="16F0A45C" w14:textId="2655FF72" w:rsidR="00887F46" w:rsidRDefault="00887F46" w:rsidP="00142CD0">
      <w:r>
        <w:t>Figure</w:t>
      </w:r>
      <w:r w:rsidR="00FE1853">
        <w:t xml:space="preserve"> </w:t>
      </w:r>
      <w:r w:rsidR="00DD3350">
        <w:t>6 below</w:t>
      </w:r>
      <w:r>
        <w:t xml:space="preserve"> illustrates the growing number of confirmed cases in Ireland.</w:t>
      </w:r>
    </w:p>
    <w:p w14:paraId="190C7DD3" w14:textId="428F8511" w:rsidR="00142CD0" w:rsidRDefault="00D20DBD" w:rsidP="00142CD0">
      <w:r>
        <w:rPr>
          <w:noProof/>
        </w:rPr>
        <w:lastRenderedPageBreak/>
        <w:drawing>
          <wp:inline distT="0" distB="0" distL="0" distR="0" wp14:anchorId="1381691C" wp14:editId="2F630CBB">
            <wp:extent cx="4135533" cy="3328679"/>
            <wp:effectExtent l="0" t="0" r="0" b="508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17"/>
                    <a:stretch>
                      <a:fillRect/>
                    </a:stretch>
                  </pic:blipFill>
                  <pic:spPr>
                    <a:xfrm>
                      <a:off x="0" y="0"/>
                      <a:ext cx="4152770" cy="3342553"/>
                    </a:xfrm>
                    <a:prstGeom prst="rect">
                      <a:avLst/>
                    </a:prstGeom>
                  </pic:spPr>
                </pic:pic>
              </a:graphicData>
            </a:graphic>
          </wp:inline>
        </w:drawing>
      </w:r>
    </w:p>
    <w:p w14:paraId="2BB447FB" w14:textId="29B66A84" w:rsidR="009D2896" w:rsidRDefault="009D2896" w:rsidP="00142CD0">
      <w:r>
        <w:t>Figure.</w:t>
      </w:r>
      <w:r w:rsidR="00FE1853">
        <w:t>6</w:t>
      </w:r>
      <w:r>
        <w:t>: Confirmed cases in Ireland from Jan.2020 to Aug.2021.</w:t>
      </w:r>
    </w:p>
    <w:p w14:paraId="4E851D3A" w14:textId="77777777" w:rsidR="00887F46" w:rsidRDefault="00887F46" w:rsidP="00142CD0"/>
    <w:p w14:paraId="1BE5AC2D" w14:textId="4F6BB4BD" w:rsidR="009D2896" w:rsidRDefault="00887F46" w:rsidP="009D2896">
      <w:r>
        <w:t>In figure</w:t>
      </w:r>
      <w:r w:rsidR="00FE1853">
        <w:t xml:space="preserve"> 6</w:t>
      </w:r>
      <w:r>
        <w:t xml:space="preserve"> above </w:t>
      </w:r>
      <w:r w:rsidR="009D2896">
        <w:t>an upward trend of confirmed cases</w:t>
      </w:r>
      <w:r>
        <w:t xml:space="preserve"> is observed</w:t>
      </w:r>
      <w:r w:rsidR="009D2896">
        <w:t xml:space="preserve"> in the data for Ireland.</w:t>
      </w:r>
    </w:p>
    <w:p w14:paraId="7D9672E5" w14:textId="69A98D9E" w:rsidR="000E5505" w:rsidRDefault="00887F46" w:rsidP="00142CD0">
      <w:r>
        <w:t>T</w:t>
      </w:r>
      <w:r w:rsidR="000E5505">
        <w:t>he below figure</w:t>
      </w:r>
      <w:r w:rsidR="00FE1853">
        <w:t xml:space="preserve"> 7</w:t>
      </w:r>
      <w:r w:rsidR="000E5505">
        <w:t xml:space="preserve"> shows a pattern repeating 4 times within a month. This suggests that the data has weekly seasonality.</w:t>
      </w:r>
    </w:p>
    <w:p w14:paraId="45B112F6" w14:textId="7B6A06E2" w:rsidR="001D7C4B" w:rsidRDefault="00D20DBD" w:rsidP="00142CD0">
      <w:r>
        <w:rPr>
          <w:noProof/>
        </w:rPr>
        <w:drawing>
          <wp:inline distT="0" distB="0" distL="0" distR="0" wp14:anchorId="0992F56F" wp14:editId="269FF3E3">
            <wp:extent cx="5731510" cy="3357880"/>
            <wp:effectExtent l="0" t="0" r="254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18"/>
                    <a:stretch>
                      <a:fillRect/>
                    </a:stretch>
                  </pic:blipFill>
                  <pic:spPr>
                    <a:xfrm>
                      <a:off x="0" y="0"/>
                      <a:ext cx="5731510" cy="3357880"/>
                    </a:xfrm>
                    <a:prstGeom prst="rect">
                      <a:avLst/>
                    </a:prstGeom>
                  </pic:spPr>
                </pic:pic>
              </a:graphicData>
            </a:graphic>
          </wp:inline>
        </w:drawing>
      </w:r>
    </w:p>
    <w:p w14:paraId="2D97196B" w14:textId="3F1876B9" w:rsidR="00887F46" w:rsidRDefault="00887F46" w:rsidP="00142CD0">
      <w:r>
        <w:t>Figure.</w:t>
      </w:r>
      <w:r w:rsidR="00FE1853">
        <w:t>7</w:t>
      </w:r>
      <w:r>
        <w:t xml:space="preserve">: </w:t>
      </w:r>
      <w:r w:rsidR="00F66E4C">
        <w:t>weekly seasonality observed.</w:t>
      </w:r>
    </w:p>
    <w:p w14:paraId="219DD1BC" w14:textId="77777777" w:rsidR="00D20DBD" w:rsidRDefault="00D20DBD" w:rsidP="00142CD0"/>
    <w:p w14:paraId="3FEE8618" w14:textId="27621007" w:rsidR="001D7C4B" w:rsidRDefault="001A407C" w:rsidP="00142CD0">
      <w:r>
        <w:lastRenderedPageBreak/>
        <w:t xml:space="preserve">Figure </w:t>
      </w:r>
      <w:r w:rsidR="00FE1853">
        <w:t>8</w:t>
      </w:r>
      <w:r>
        <w:t xml:space="preserve"> </w:t>
      </w:r>
      <w:r w:rsidR="00FE1853">
        <w:t>shows</w:t>
      </w:r>
      <w:r>
        <w:t xml:space="preserve"> yearly c</w:t>
      </w:r>
      <w:r w:rsidR="0092750D">
        <w:t xml:space="preserve">onfirmed covid cases </w:t>
      </w:r>
      <w:r>
        <w:t xml:space="preserve">and </w:t>
      </w:r>
      <w:r w:rsidR="00FE1853">
        <w:t xml:space="preserve">cases </w:t>
      </w:r>
      <w:r w:rsidR="0092750D">
        <w:t xml:space="preserve">is observed to have increased in 2021 compared to 2020. </w:t>
      </w:r>
    </w:p>
    <w:p w14:paraId="19E2C9CF" w14:textId="20A59BE6" w:rsidR="0092750D" w:rsidRDefault="00D20DBD" w:rsidP="00142CD0">
      <w:r>
        <w:rPr>
          <w:noProof/>
        </w:rPr>
        <w:drawing>
          <wp:inline distT="0" distB="0" distL="0" distR="0" wp14:anchorId="1CE2C46A" wp14:editId="0F59029F">
            <wp:extent cx="4203609" cy="3277753"/>
            <wp:effectExtent l="0" t="0" r="6985" b="0"/>
            <wp:docPr id="128" name="Picture 1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box and whisker chart&#10;&#10;Description automatically generated"/>
                    <pic:cNvPicPr/>
                  </pic:nvPicPr>
                  <pic:blipFill>
                    <a:blip r:embed="rId19"/>
                    <a:stretch>
                      <a:fillRect/>
                    </a:stretch>
                  </pic:blipFill>
                  <pic:spPr>
                    <a:xfrm>
                      <a:off x="0" y="0"/>
                      <a:ext cx="4221334" cy="3291574"/>
                    </a:xfrm>
                    <a:prstGeom prst="rect">
                      <a:avLst/>
                    </a:prstGeom>
                  </pic:spPr>
                </pic:pic>
              </a:graphicData>
            </a:graphic>
          </wp:inline>
        </w:drawing>
      </w:r>
    </w:p>
    <w:p w14:paraId="0C5A8460" w14:textId="3BEA9B06" w:rsidR="001A407C" w:rsidRDefault="001A407C" w:rsidP="00142CD0">
      <w:r>
        <w:t>Figure.</w:t>
      </w:r>
      <w:r w:rsidR="00FE1853">
        <w:t>8</w:t>
      </w:r>
      <w:r>
        <w:t>: Confirmed cases yearly.</w:t>
      </w:r>
    </w:p>
    <w:p w14:paraId="265400BA" w14:textId="77777777" w:rsidR="001A407C" w:rsidRDefault="001A407C" w:rsidP="00142CD0"/>
    <w:p w14:paraId="30F81A6E" w14:textId="3C67EBA5" w:rsidR="0092750D" w:rsidRDefault="00D20DBD" w:rsidP="00142CD0">
      <w:r>
        <w:rPr>
          <w:noProof/>
        </w:rPr>
        <w:drawing>
          <wp:inline distT="0" distB="0" distL="0" distR="0" wp14:anchorId="195557A9" wp14:editId="44631D7E">
            <wp:extent cx="4548010" cy="3197111"/>
            <wp:effectExtent l="0" t="0" r="5080" b="3810"/>
            <wp:docPr id="129"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pic:cNvPicPr/>
                  </pic:nvPicPr>
                  <pic:blipFill>
                    <a:blip r:embed="rId20"/>
                    <a:stretch>
                      <a:fillRect/>
                    </a:stretch>
                  </pic:blipFill>
                  <pic:spPr>
                    <a:xfrm>
                      <a:off x="0" y="0"/>
                      <a:ext cx="4554868" cy="3201932"/>
                    </a:xfrm>
                    <a:prstGeom prst="rect">
                      <a:avLst/>
                    </a:prstGeom>
                  </pic:spPr>
                </pic:pic>
              </a:graphicData>
            </a:graphic>
          </wp:inline>
        </w:drawing>
      </w:r>
    </w:p>
    <w:p w14:paraId="79C7EF7B" w14:textId="5BFB9DD6" w:rsidR="001A407C" w:rsidRDefault="001A407C" w:rsidP="00142CD0">
      <w:r>
        <w:t>Figure.</w:t>
      </w:r>
      <w:r w:rsidR="00FE1853">
        <w:t>9</w:t>
      </w:r>
      <w:r>
        <w:t>: Monthly and quarterly trend.</w:t>
      </w:r>
    </w:p>
    <w:p w14:paraId="2D31BD61" w14:textId="440D06F5" w:rsidR="001A407C" w:rsidRDefault="001A407C" w:rsidP="00142CD0">
      <w:r>
        <w:t xml:space="preserve">Overall trend shows monthly and quarterly increasing trend in figure </w:t>
      </w:r>
      <w:r w:rsidR="00FE1853">
        <w:t>9</w:t>
      </w:r>
      <w:r>
        <w:t>.</w:t>
      </w:r>
    </w:p>
    <w:p w14:paraId="28E88982" w14:textId="41963BD4" w:rsidR="00EF52D1" w:rsidRDefault="00EF52D1" w:rsidP="00142CD0"/>
    <w:p w14:paraId="2C5CFDAB" w14:textId="6D68E37A" w:rsidR="003E61AE" w:rsidRDefault="003E61AE" w:rsidP="00142CD0"/>
    <w:p w14:paraId="6BEBA752" w14:textId="08A5917A" w:rsidR="003E61AE" w:rsidRDefault="00525473" w:rsidP="00142CD0">
      <w:r>
        <w:lastRenderedPageBreak/>
        <w:t>4.2.3</w:t>
      </w:r>
      <w:r w:rsidR="003E61AE">
        <w:t xml:space="preserve">. Building </w:t>
      </w:r>
      <w:r w:rsidR="003E61AE" w:rsidRPr="003E61AE">
        <w:t>Time Series Forecasting Models</w:t>
      </w:r>
      <w:r>
        <w:t xml:space="preserve"> on the data</w:t>
      </w:r>
    </w:p>
    <w:p w14:paraId="3D7B7BE8" w14:textId="539BFFF7" w:rsidR="00040CFF" w:rsidRDefault="005735CA" w:rsidP="00142CD0">
      <w:r>
        <w:t>‘</w:t>
      </w:r>
      <w:r w:rsidRPr="005735CA">
        <w:t>Time series forecasting is the use of a model to predict future values based on previously observed values</w:t>
      </w:r>
      <w:r>
        <w:t>’ (Li, 2018). It</w:t>
      </w:r>
      <w:r w:rsidR="00525473">
        <w:t xml:space="preserve"> is widely applied </w:t>
      </w:r>
      <w:r>
        <w:t>to predict weather, sales, stock price, business</w:t>
      </w:r>
      <w:r w:rsidR="00040CFF">
        <w:t xml:space="preserve"> future etc.</w:t>
      </w:r>
      <w:r w:rsidR="00525473">
        <w:t xml:space="preserve"> (Masui, 2021).</w:t>
      </w:r>
      <w:r w:rsidR="00040CFF">
        <w:t xml:space="preserve"> In this project, I am </w:t>
      </w:r>
      <w:r w:rsidR="00A44BD2">
        <w:t>modelling</w:t>
      </w:r>
      <w:r w:rsidR="00040CFF">
        <w:t xml:space="preserve"> covid-19 cases with different algorithms to adopt the most suitable model based on performance to forecast the next 3 months of covid-19 trend in Ireland</w:t>
      </w:r>
      <w:r w:rsidR="00A44BD2">
        <w:t xml:space="preserve"> (i.e., August 30 to November 29, 2021)</w:t>
      </w:r>
      <w:r w:rsidR="00040CFF">
        <w:t>.</w:t>
      </w:r>
    </w:p>
    <w:p w14:paraId="769548D0" w14:textId="22B78D16" w:rsidR="00210863" w:rsidRDefault="00467904" w:rsidP="00142CD0">
      <w:r>
        <w:t>I split the</w:t>
      </w:r>
      <w:r w:rsidR="00040CFF">
        <w:t xml:space="preserve"> data </w:t>
      </w:r>
      <w:r w:rsidR="00A166B8">
        <w:t>into training</w:t>
      </w:r>
      <w:r w:rsidR="00866292">
        <w:t xml:space="preserve"> </w:t>
      </w:r>
      <w:r w:rsidR="00A166B8">
        <w:t xml:space="preserve">and test sets to enable me to build the models with the training set and validate with the </w:t>
      </w:r>
      <w:r>
        <w:t>test</w:t>
      </w:r>
      <w:r w:rsidR="00A166B8">
        <w:t xml:space="preserve"> set before </w:t>
      </w:r>
      <w:r w:rsidR="00A96F5B">
        <w:t>perform</w:t>
      </w:r>
      <w:r>
        <w:t>ing</w:t>
      </w:r>
      <w:r w:rsidR="00A96F5B">
        <w:t xml:space="preserve"> </w:t>
      </w:r>
      <w:r>
        <w:t xml:space="preserve">the </w:t>
      </w:r>
      <w:r w:rsidR="00A96F5B">
        <w:t>forecast</w:t>
      </w:r>
      <w:r w:rsidR="00040CFF">
        <w:t>.</w:t>
      </w:r>
    </w:p>
    <w:p w14:paraId="76AC4B7F" w14:textId="5CC9EDE3" w:rsidR="00A44BD2" w:rsidRDefault="00A44BD2" w:rsidP="00142CD0">
      <w:r>
        <w:t>Below is the structure of the datasets before and after splitting:</w:t>
      </w:r>
    </w:p>
    <w:p w14:paraId="0A090490" w14:textId="3EBB4D34" w:rsidR="00A44BD2" w:rsidRDefault="00A44BD2" w:rsidP="00142CD0">
      <w:r>
        <w:t xml:space="preserve">a) Complete dataset: </w:t>
      </w:r>
      <w:r w:rsidR="00866E28">
        <w:t>22-01-</w:t>
      </w:r>
      <w:r w:rsidRPr="00A44BD2">
        <w:t>2020</w:t>
      </w:r>
      <w:r w:rsidR="00866E28">
        <w:t xml:space="preserve"> </w:t>
      </w:r>
      <w:r w:rsidRPr="00A44BD2">
        <w:t xml:space="preserve">to </w:t>
      </w:r>
      <w:r w:rsidR="00866E28">
        <w:t>29-08-</w:t>
      </w:r>
      <w:r w:rsidRPr="00A44BD2">
        <w:t>2021</w:t>
      </w:r>
      <w:r>
        <w:t xml:space="preserve"> (contains actual data values</w:t>
      </w:r>
      <w:r w:rsidR="00984432">
        <w:t xml:space="preserve"> of the entire dataset</w:t>
      </w:r>
      <w:r>
        <w:t>)</w:t>
      </w:r>
      <w:r w:rsidR="00984432">
        <w:t>.</w:t>
      </w:r>
    </w:p>
    <w:p w14:paraId="4A6B5424" w14:textId="68B291EF" w:rsidR="00984432" w:rsidRDefault="00A44BD2" w:rsidP="00142CD0">
      <w:r>
        <w:t>b) Train dataset:</w:t>
      </w:r>
      <w:r w:rsidR="00866E28">
        <w:t xml:space="preserve"> 22-01-2020</w:t>
      </w:r>
      <w:r>
        <w:t xml:space="preserve"> </w:t>
      </w:r>
      <w:r w:rsidR="00866E28" w:rsidRPr="00866E28">
        <w:t xml:space="preserve">to </w:t>
      </w:r>
      <w:r w:rsidR="00866E28">
        <w:t xml:space="preserve">28-05-2021 </w:t>
      </w:r>
      <w:r>
        <w:t>(contains actual data values)</w:t>
      </w:r>
      <w:r w:rsidR="00984432">
        <w:t>. I trained the models on this dataset.</w:t>
      </w:r>
    </w:p>
    <w:p w14:paraId="372AD078" w14:textId="391E8F1D" w:rsidR="00A44BD2" w:rsidRDefault="00A44BD2" w:rsidP="00142CD0">
      <w:r>
        <w:t xml:space="preserve">c) Test dataset: </w:t>
      </w:r>
      <w:r w:rsidR="00866E28">
        <w:t xml:space="preserve"> 29-05-2021 </w:t>
      </w:r>
      <w:r w:rsidRPr="00A44BD2">
        <w:t xml:space="preserve">to </w:t>
      </w:r>
      <w:r w:rsidR="00866E28">
        <w:t>29-08-</w:t>
      </w:r>
      <w:r w:rsidRPr="00A44BD2">
        <w:t>2021</w:t>
      </w:r>
      <w:r w:rsidR="00984432">
        <w:t xml:space="preserve"> (contains actual data values). I compar</w:t>
      </w:r>
      <w:r w:rsidR="00865A53">
        <w:t>ed</w:t>
      </w:r>
      <w:r w:rsidR="00984432">
        <w:t xml:space="preserve"> the actual values of this dataset against the predicted values of the dataset, then finding the error metrics to </w:t>
      </w:r>
      <w:r w:rsidR="00865A53">
        <w:t>validate</w:t>
      </w:r>
      <w:r w:rsidR="00984432">
        <w:t xml:space="preserve"> performance</w:t>
      </w:r>
      <w:r w:rsidR="00865A53">
        <w:t xml:space="preserve"> of each models used</w:t>
      </w:r>
      <w:r w:rsidR="00984432">
        <w:t>.</w:t>
      </w:r>
    </w:p>
    <w:p w14:paraId="017E2C56" w14:textId="041E9190" w:rsidR="00A44BD2" w:rsidRDefault="00984432" w:rsidP="00142CD0">
      <w:r>
        <w:t>On the</w:t>
      </w:r>
      <w:r w:rsidR="00866E28">
        <w:t xml:space="preserve"> 3-months</w:t>
      </w:r>
      <w:r>
        <w:t xml:space="preserve"> forecasts, the date</w:t>
      </w:r>
      <w:r w:rsidR="00866E28">
        <w:t xml:space="preserve"> range is from 30-08-2021 </w:t>
      </w:r>
      <w:r w:rsidR="00866E28" w:rsidRPr="00866E28">
        <w:t xml:space="preserve">to </w:t>
      </w:r>
      <w:r w:rsidR="00866E28">
        <w:t>29</w:t>
      </w:r>
      <w:r w:rsidR="00866E28" w:rsidRPr="00866E28">
        <w:t>-11-2</w:t>
      </w:r>
      <w:r w:rsidR="00866E28">
        <w:t>021.</w:t>
      </w:r>
    </w:p>
    <w:p w14:paraId="6206E75C" w14:textId="77777777" w:rsidR="00A44BD2" w:rsidRDefault="00A44BD2" w:rsidP="00142CD0"/>
    <w:p w14:paraId="1DD74C26" w14:textId="77777777" w:rsidR="00291A6A" w:rsidRDefault="00291A6A" w:rsidP="00142CD0"/>
    <w:p w14:paraId="1CE32A0D" w14:textId="46AAD9FF" w:rsidR="00B85AD7" w:rsidRDefault="00291A6A" w:rsidP="00142CD0">
      <w:r>
        <w:t xml:space="preserve">4.2.3.1. </w:t>
      </w:r>
      <w:r w:rsidR="00B85AD7" w:rsidRPr="00B85AD7">
        <w:t>Holt</w:t>
      </w:r>
      <w:r w:rsidR="006E6860">
        <w:t>-</w:t>
      </w:r>
      <w:r w:rsidR="00B85AD7" w:rsidRPr="00B85AD7">
        <w:t>Winters (aka triple exponential smoothing)</w:t>
      </w:r>
      <w:r w:rsidR="006E6860">
        <w:t xml:space="preserve"> Algorithm</w:t>
      </w:r>
    </w:p>
    <w:p w14:paraId="3D18EC82" w14:textId="6B0434FA" w:rsidR="00CC5A69" w:rsidRDefault="00CC5A69" w:rsidP="00CC5A69">
      <w:r>
        <w:t xml:space="preserve">Holt-Winters makes use of exponential smoothing to compute historical values </w:t>
      </w:r>
      <w:r w:rsidR="009D2AE4">
        <w:t>and predict</w:t>
      </w:r>
      <w:r>
        <w:t xml:space="preserve"> current and future values (or average) (Solarwind, 2019). Exponential smoothing is when we assign weights to observations in an exponentially increasing manner from oldest to newest observations (Stephanie, 2018). Holt-Winters considers value, </w:t>
      </w:r>
      <w:r w:rsidR="009D2AE4">
        <w:t>trend,</w:t>
      </w:r>
      <w:r>
        <w:t xml:space="preserve"> and seasonality as the three types of exponential smoothing, and hence, it is a </w:t>
      </w:r>
      <w:r w:rsidRPr="00CC5A69">
        <w:t>triple exponential smoothing</w:t>
      </w:r>
      <w:r>
        <w:t xml:space="preserve"> model.</w:t>
      </w:r>
    </w:p>
    <w:p w14:paraId="4BD74B99" w14:textId="5E4F909F" w:rsidR="00467904" w:rsidRDefault="001D7F82" w:rsidP="00142CD0">
      <w:r>
        <w:t xml:space="preserve">I fit this model </w:t>
      </w:r>
      <w:r w:rsidR="00467904">
        <w:t>on</w:t>
      </w:r>
      <w:r>
        <w:t xml:space="preserve"> the training set of my data </w:t>
      </w:r>
      <w:r w:rsidR="00467904">
        <w:t>as shown</w:t>
      </w:r>
      <w:r w:rsidR="002719DB">
        <w:t xml:space="preserve"> in figure 10</w:t>
      </w:r>
      <w:r w:rsidR="00467904">
        <w:t>.</w:t>
      </w:r>
    </w:p>
    <w:p w14:paraId="3A76AA40" w14:textId="0A664109" w:rsidR="00467904" w:rsidRDefault="00467904" w:rsidP="00142CD0">
      <w:r>
        <w:rPr>
          <w:noProof/>
        </w:rPr>
        <w:drawing>
          <wp:inline distT="0" distB="0" distL="0" distR="0" wp14:anchorId="35F2F55B" wp14:editId="338D92F5">
            <wp:extent cx="5067882" cy="723625"/>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6706" cy="759154"/>
                    </a:xfrm>
                    <a:prstGeom prst="rect">
                      <a:avLst/>
                    </a:prstGeom>
                  </pic:spPr>
                </pic:pic>
              </a:graphicData>
            </a:graphic>
          </wp:inline>
        </w:drawing>
      </w:r>
    </w:p>
    <w:p w14:paraId="0FD9AF5E" w14:textId="5FD21CE3" w:rsidR="002719DB" w:rsidRDefault="002719DB" w:rsidP="00142CD0">
      <w:r>
        <w:t>Figure.10: holt winter model training.</w:t>
      </w:r>
    </w:p>
    <w:p w14:paraId="321D3EA7" w14:textId="08F22485" w:rsidR="00A96E24" w:rsidRDefault="00A96E24" w:rsidP="00142CD0">
      <w:r>
        <w:t xml:space="preserve">Below </w:t>
      </w:r>
      <w:r w:rsidR="009D2AE4">
        <w:t xml:space="preserve">figure </w:t>
      </w:r>
      <w:r w:rsidR="002719DB">
        <w:t>11</w:t>
      </w:r>
      <w:r w:rsidR="009D2AE4">
        <w:t xml:space="preserve"> </w:t>
      </w:r>
      <w:r>
        <w:t>is the plot showing the trend of the test(actual) data and the predicted values of the model.</w:t>
      </w:r>
    </w:p>
    <w:p w14:paraId="68B1023D" w14:textId="59C22CDB" w:rsidR="00467904" w:rsidRDefault="009D2AE4" w:rsidP="00142CD0">
      <w:r>
        <w:rPr>
          <w:noProof/>
        </w:rPr>
        <w:lastRenderedPageBreak/>
        <w:drawing>
          <wp:inline distT="0" distB="0" distL="0" distR="0" wp14:anchorId="093FB2DE" wp14:editId="21107910">
            <wp:extent cx="5731510" cy="4724400"/>
            <wp:effectExtent l="0" t="0" r="254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2"/>
                    <a:stretch>
                      <a:fillRect/>
                    </a:stretch>
                  </pic:blipFill>
                  <pic:spPr>
                    <a:xfrm>
                      <a:off x="0" y="0"/>
                      <a:ext cx="5731510" cy="4724400"/>
                    </a:xfrm>
                    <a:prstGeom prst="rect">
                      <a:avLst/>
                    </a:prstGeom>
                  </pic:spPr>
                </pic:pic>
              </a:graphicData>
            </a:graphic>
          </wp:inline>
        </w:drawing>
      </w:r>
    </w:p>
    <w:p w14:paraId="0EA4B4CA" w14:textId="50E2F8CF" w:rsidR="009D2AE4" w:rsidRDefault="009D2AE4" w:rsidP="00142CD0">
      <w:r>
        <w:t>Figure.</w:t>
      </w:r>
      <w:r w:rsidR="002719DB">
        <w:t>11</w:t>
      </w:r>
      <w:r>
        <w:t>: Holt Winter model plot</w:t>
      </w:r>
    </w:p>
    <w:p w14:paraId="6B8E374B" w14:textId="03946560" w:rsidR="00633ED5" w:rsidRPr="00633ED5" w:rsidRDefault="00633ED5" w:rsidP="00633ED5">
      <w:pPr>
        <w:shd w:val="clear" w:color="auto" w:fill="FFFFFF"/>
        <w:spacing w:before="100" w:beforeAutospacing="1" w:after="100" w:afterAutospacing="1" w:line="240" w:lineRule="auto"/>
      </w:pPr>
      <w:r w:rsidRPr="00633ED5">
        <w:t xml:space="preserve">Holt-Winter plot shows </w:t>
      </w:r>
      <w:r>
        <w:t>a linear trend for both the predicted values and test data. The plot also shows that</w:t>
      </w:r>
      <w:r w:rsidRPr="00633ED5">
        <w:t xml:space="preserve"> the predicted values are very close to the validation data</w:t>
      </w:r>
    </w:p>
    <w:p w14:paraId="508E5916" w14:textId="329C1DEC" w:rsidR="003E61AE" w:rsidRDefault="003E61AE" w:rsidP="00142CD0"/>
    <w:p w14:paraId="409F492F" w14:textId="11D17D3F" w:rsidR="001B55BB" w:rsidRDefault="001B55BB" w:rsidP="001B55BB">
      <w:r>
        <w:t>4.2.3.2. Arima</w:t>
      </w:r>
    </w:p>
    <w:p w14:paraId="2CBEA50B" w14:textId="1B4FB07C" w:rsidR="00D84E67" w:rsidRDefault="00D84E67" w:rsidP="001B55BB">
      <w:r>
        <w:t xml:space="preserve">ARIMA is a widely accepted model for timeseries </w:t>
      </w:r>
      <w:r w:rsidR="00E82E34">
        <w:t>forecasting</w:t>
      </w:r>
      <w:r>
        <w:t>. The model uses autoregression parameter</w:t>
      </w:r>
      <w:r w:rsidR="00D25067">
        <w:t xml:space="preserve"> p </w:t>
      </w:r>
      <w:r w:rsidR="00E82E34">
        <w:t>to</w:t>
      </w:r>
      <w:r w:rsidR="00D25067">
        <w:t xml:space="preserve"> represent the series past values, moving average parameter q </w:t>
      </w:r>
      <w:r w:rsidR="00E82E34">
        <w:t>to</w:t>
      </w:r>
      <w:r w:rsidR="00D25067">
        <w:t xml:space="preserve"> represent</w:t>
      </w:r>
      <w:r w:rsidR="00E82E34">
        <w:t xml:space="preserve"> </w:t>
      </w:r>
      <w:r w:rsidR="00D25067">
        <w:t xml:space="preserve">errors of past forecasting and parameter d </w:t>
      </w:r>
      <w:r w:rsidR="00E82E34">
        <w:t>to</w:t>
      </w:r>
      <w:r w:rsidR="00D25067">
        <w:t xml:space="preserve"> denote the order of difference taken</w:t>
      </w:r>
      <w:r w:rsidR="00E82E34">
        <w:t xml:space="preserve"> when building its model for timeseries</w:t>
      </w:r>
      <w:r w:rsidR="00D25067">
        <w:t xml:space="preserve">. </w:t>
      </w:r>
      <w:r w:rsidR="00CF194F">
        <w:t xml:space="preserve">Right values for the parameters p,d,q is required to build the most appropriate model for a timeseries. </w:t>
      </w:r>
      <w:r w:rsidR="00D25067">
        <w:t xml:space="preserve">I used </w:t>
      </w:r>
      <w:r w:rsidR="00CF194F" w:rsidRPr="00CF194F">
        <w:t>auto_arima</w:t>
      </w:r>
      <w:r w:rsidR="00CF194F">
        <w:t xml:space="preserve"> functionality in python’s </w:t>
      </w:r>
      <w:r w:rsidR="00D25067" w:rsidRPr="00D25067">
        <w:t>pmdarima</w:t>
      </w:r>
      <w:r w:rsidR="00D25067">
        <w:t xml:space="preserve"> library to </w:t>
      </w:r>
      <w:r w:rsidR="002D6F4F">
        <w:t>find</w:t>
      </w:r>
      <w:r w:rsidR="00D25067">
        <w:t xml:space="preserve"> the </w:t>
      </w:r>
      <w:r w:rsidR="002D6F4F">
        <w:t>values automatically.</w:t>
      </w:r>
      <w:r w:rsidR="00CF194F">
        <w:t xml:space="preserve"> The functionality </w:t>
      </w:r>
      <w:r w:rsidR="00203AFB">
        <w:t xml:space="preserve">auto </w:t>
      </w:r>
      <w:r w:rsidR="00CF194F">
        <w:t>tuned the parameters</w:t>
      </w:r>
      <w:r w:rsidR="00203AFB">
        <w:t xml:space="preserve"> and suggested ARIMA(</w:t>
      </w:r>
      <w:r w:rsidR="00A96E24">
        <w:t>3,2,2</w:t>
      </w:r>
      <w:r w:rsidR="00203AFB">
        <w:t>) model as shown.</w:t>
      </w:r>
    </w:p>
    <w:p w14:paraId="29C102E5" w14:textId="4C6FA622" w:rsidR="00203AFB" w:rsidRDefault="00203AFB" w:rsidP="001B55BB">
      <w:r>
        <w:rPr>
          <w:noProof/>
        </w:rPr>
        <w:lastRenderedPageBreak/>
        <w:drawing>
          <wp:inline distT="0" distB="0" distL="0" distR="0" wp14:anchorId="3FBD4875" wp14:editId="6D9C70AA">
            <wp:extent cx="3429000" cy="1737447"/>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3440284" cy="1743164"/>
                    </a:xfrm>
                    <a:prstGeom prst="rect">
                      <a:avLst/>
                    </a:prstGeom>
                  </pic:spPr>
                </pic:pic>
              </a:graphicData>
            </a:graphic>
          </wp:inline>
        </w:drawing>
      </w:r>
    </w:p>
    <w:p w14:paraId="72453972" w14:textId="4818F7A5" w:rsidR="002719DB" w:rsidRDefault="002719DB" w:rsidP="001B55BB">
      <w:r>
        <w:t>Figure.12: Arima model training</w:t>
      </w:r>
    </w:p>
    <w:p w14:paraId="461E2720" w14:textId="77777777" w:rsidR="00E827F5" w:rsidRDefault="00E827F5" w:rsidP="001B55BB"/>
    <w:p w14:paraId="21333E20" w14:textId="1AAB2235" w:rsidR="00E827F5" w:rsidRDefault="00E827F5" w:rsidP="001B55BB">
      <w:r>
        <w:rPr>
          <w:noProof/>
        </w:rPr>
        <w:drawing>
          <wp:inline distT="0" distB="0" distL="0" distR="0" wp14:anchorId="5C3CC396" wp14:editId="33489CD4">
            <wp:extent cx="3486561" cy="1817319"/>
            <wp:effectExtent l="0" t="0" r="0" b="0"/>
            <wp:docPr id="132" name="Picture 1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able&#10;&#10;Description automatically generated"/>
                    <pic:cNvPicPr/>
                  </pic:nvPicPr>
                  <pic:blipFill>
                    <a:blip r:embed="rId24"/>
                    <a:stretch>
                      <a:fillRect/>
                    </a:stretch>
                  </pic:blipFill>
                  <pic:spPr>
                    <a:xfrm>
                      <a:off x="0" y="0"/>
                      <a:ext cx="3496191" cy="1822339"/>
                    </a:xfrm>
                    <a:prstGeom prst="rect">
                      <a:avLst/>
                    </a:prstGeom>
                  </pic:spPr>
                </pic:pic>
              </a:graphicData>
            </a:graphic>
          </wp:inline>
        </w:drawing>
      </w:r>
    </w:p>
    <w:p w14:paraId="324C1AC1" w14:textId="7FC83D6A" w:rsidR="002719DB" w:rsidRDefault="002719DB" w:rsidP="001B55BB">
      <w:r>
        <w:t>Figure.13: Arima model</w:t>
      </w:r>
    </w:p>
    <w:p w14:paraId="4E593D67" w14:textId="5C62F99E" w:rsidR="00E827F5" w:rsidRDefault="009D2AE4" w:rsidP="00E827F5">
      <w:r>
        <w:t xml:space="preserve">Figure </w:t>
      </w:r>
      <w:r w:rsidR="002719DB">
        <w:t>14</w:t>
      </w:r>
      <w:r w:rsidR="00E827F5">
        <w:t xml:space="preserve"> is the plot showing the trend of the test(actual) data and the predicted values of Arima model.</w:t>
      </w:r>
      <w:r w:rsidR="00633ED5">
        <w:t xml:space="preserve"> Both test and predicted data are close.</w:t>
      </w:r>
    </w:p>
    <w:p w14:paraId="4FAD9ACA" w14:textId="1C4A3490" w:rsidR="00E827F5" w:rsidRDefault="00E827F5" w:rsidP="001B55BB">
      <w:r>
        <w:rPr>
          <w:noProof/>
        </w:rPr>
        <w:drawing>
          <wp:inline distT="0" distB="0" distL="0" distR="0" wp14:anchorId="2553D081" wp14:editId="0E71A234">
            <wp:extent cx="4979862" cy="3262345"/>
            <wp:effectExtent l="0" t="0" r="0" b="0"/>
            <wp:docPr id="133" name="Picture 1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line chart&#10;&#10;Description automatically generated"/>
                    <pic:cNvPicPr/>
                  </pic:nvPicPr>
                  <pic:blipFill>
                    <a:blip r:embed="rId25"/>
                    <a:stretch>
                      <a:fillRect/>
                    </a:stretch>
                  </pic:blipFill>
                  <pic:spPr>
                    <a:xfrm>
                      <a:off x="0" y="0"/>
                      <a:ext cx="4984457" cy="3265355"/>
                    </a:xfrm>
                    <a:prstGeom prst="rect">
                      <a:avLst/>
                    </a:prstGeom>
                  </pic:spPr>
                </pic:pic>
              </a:graphicData>
            </a:graphic>
          </wp:inline>
        </w:drawing>
      </w:r>
    </w:p>
    <w:p w14:paraId="65CF457D" w14:textId="03B42652" w:rsidR="009D2AE4" w:rsidRDefault="009D2AE4" w:rsidP="001B55BB">
      <w:r>
        <w:t>Figure.</w:t>
      </w:r>
      <w:r w:rsidR="002719DB">
        <w:t>14</w:t>
      </w:r>
      <w:r>
        <w:t>: Arima model plot</w:t>
      </w:r>
    </w:p>
    <w:p w14:paraId="78F31199" w14:textId="77777777" w:rsidR="00E827F5" w:rsidRDefault="00E827F5" w:rsidP="001B55BB"/>
    <w:p w14:paraId="399ED05C" w14:textId="1CAC1BE3" w:rsidR="00387285" w:rsidRDefault="00387285" w:rsidP="001B55BB"/>
    <w:p w14:paraId="230D3598" w14:textId="77777777" w:rsidR="00387285" w:rsidRDefault="00387285" w:rsidP="00387285">
      <w:r>
        <w:t>4.2.3.3. Sarima</w:t>
      </w:r>
    </w:p>
    <w:p w14:paraId="4CCDD4A5" w14:textId="77777777" w:rsidR="00387285" w:rsidRDefault="00387285" w:rsidP="00387285">
      <w:r>
        <w:t xml:space="preserve">SARIMA is Seasonal Arima. It has seasonal parameters (P, D, Q) in addition to Arima’s parameters. P is for seasonal autocorrelation, D for seasonal difference, and Q for seasonal moving average. </w:t>
      </w:r>
    </w:p>
    <w:p w14:paraId="0F63A246" w14:textId="38685EBD" w:rsidR="00387285" w:rsidRDefault="00387285" w:rsidP="00387285">
      <w:r>
        <w:t>A snapshot below shows the model via auto_arima functionality searching for the best parameter combinations to suggest the most suitable model for the series.</w:t>
      </w:r>
    </w:p>
    <w:p w14:paraId="17074BD5" w14:textId="178A7AE5" w:rsidR="00E827F5" w:rsidRDefault="00E827F5" w:rsidP="00387285">
      <w:r>
        <w:rPr>
          <w:noProof/>
        </w:rPr>
        <w:drawing>
          <wp:inline distT="0" distB="0" distL="0" distR="0" wp14:anchorId="0B6019AF" wp14:editId="70EBD0F0">
            <wp:extent cx="3445848" cy="1591977"/>
            <wp:effectExtent l="0" t="0" r="2540" b="825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26"/>
                    <a:stretch>
                      <a:fillRect/>
                    </a:stretch>
                  </pic:blipFill>
                  <pic:spPr>
                    <a:xfrm>
                      <a:off x="0" y="0"/>
                      <a:ext cx="3456242" cy="1596779"/>
                    </a:xfrm>
                    <a:prstGeom prst="rect">
                      <a:avLst/>
                    </a:prstGeom>
                  </pic:spPr>
                </pic:pic>
              </a:graphicData>
            </a:graphic>
          </wp:inline>
        </w:drawing>
      </w:r>
    </w:p>
    <w:p w14:paraId="36995492" w14:textId="1DC79C4B" w:rsidR="00347BF4" w:rsidRDefault="00347BF4" w:rsidP="00387285">
      <w:r>
        <w:t>….</w:t>
      </w:r>
    </w:p>
    <w:p w14:paraId="7C551338" w14:textId="312EC8CB" w:rsidR="00387285" w:rsidRDefault="00E827F5" w:rsidP="00387285">
      <w:r>
        <w:rPr>
          <w:noProof/>
        </w:rPr>
        <w:drawing>
          <wp:inline distT="0" distB="0" distL="0" distR="0" wp14:anchorId="78E6D253" wp14:editId="103C36D8">
            <wp:extent cx="3457316" cy="868351"/>
            <wp:effectExtent l="0" t="0" r="0" b="8255"/>
            <wp:docPr id="135" name="Picture 1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ext, letter&#10;&#10;Description automatically generated"/>
                    <pic:cNvPicPr/>
                  </pic:nvPicPr>
                  <pic:blipFill>
                    <a:blip r:embed="rId27"/>
                    <a:stretch>
                      <a:fillRect/>
                    </a:stretch>
                  </pic:blipFill>
                  <pic:spPr>
                    <a:xfrm>
                      <a:off x="0" y="0"/>
                      <a:ext cx="3490115" cy="876589"/>
                    </a:xfrm>
                    <a:prstGeom prst="rect">
                      <a:avLst/>
                    </a:prstGeom>
                  </pic:spPr>
                </pic:pic>
              </a:graphicData>
            </a:graphic>
          </wp:inline>
        </w:drawing>
      </w:r>
    </w:p>
    <w:p w14:paraId="6AD9E5A4" w14:textId="78DE348D" w:rsidR="002719DB" w:rsidRDefault="002719DB" w:rsidP="00387285">
      <w:r>
        <w:t>Figure.15: Sarima model</w:t>
      </w:r>
    </w:p>
    <w:p w14:paraId="66CF4999" w14:textId="7110B137" w:rsidR="00387285" w:rsidRDefault="00387285" w:rsidP="00387285"/>
    <w:p w14:paraId="786068AA" w14:textId="1E2467CE" w:rsidR="00347BF4" w:rsidRDefault="00387285" w:rsidP="00387285">
      <w:r>
        <w:t>The output suggests SARIMA (</w:t>
      </w:r>
      <w:r w:rsidR="00347BF4">
        <w:t>3,2,</w:t>
      </w:r>
      <w:r w:rsidR="008527F8">
        <w:t>2) (</w:t>
      </w:r>
      <w:r>
        <w:t>0,0,0,7) model</w:t>
      </w:r>
      <w:r w:rsidR="002719DB">
        <w:t>. Fitting the model</w:t>
      </w:r>
      <w:r w:rsidR="00EB7D57">
        <w:t xml:space="preserve"> on the timeseries</w:t>
      </w:r>
    </w:p>
    <w:p w14:paraId="4EA6058E" w14:textId="73800781" w:rsidR="00347BF4" w:rsidRDefault="00347BF4" w:rsidP="00387285">
      <w:r>
        <w:rPr>
          <w:noProof/>
        </w:rPr>
        <w:drawing>
          <wp:inline distT="0" distB="0" distL="0" distR="0" wp14:anchorId="314B9E6C" wp14:editId="61013DA8">
            <wp:extent cx="4113934" cy="2703729"/>
            <wp:effectExtent l="0" t="0" r="1270" b="1905"/>
            <wp:docPr id="136" name="Picture 1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line chart&#10;&#10;Description automatically generated"/>
                    <pic:cNvPicPr/>
                  </pic:nvPicPr>
                  <pic:blipFill>
                    <a:blip r:embed="rId28"/>
                    <a:stretch>
                      <a:fillRect/>
                    </a:stretch>
                  </pic:blipFill>
                  <pic:spPr>
                    <a:xfrm>
                      <a:off x="0" y="0"/>
                      <a:ext cx="4133639" cy="2716680"/>
                    </a:xfrm>
                    <a:prstGeom prst="rect">
                      <a:avLst/>
                    </a:prstGeom>
                  </pic:spPr>
                </pic:pic>
              </a:graphicData>
            </a:graphic>
          </wp:inline>
        </w:drawing>
      </w:r>
    </w:p>
    <w:p w14:paraId="11ACCADD" w14:textId="15A4709D" w:rsidR="009D2AE4" w:rsidRDefault="009D2AE4" w:rsidP="00387285">
      <w:r>
        <w:t>Figure.1</w:t>
      </w:r>
      <w:r w:rsidR="002719DB">
        <w:t>6</w:t>
      </w:r>
      <w:r>
        <w:t>: Sarima model plot</w:t>
      </w:r>
    </w:p>
    <w:p w14:paraId="4E949465" w14:textId="32BCEBE2" w:rsidR="009D2AE4" w:rsidRDefault="002719DB" w:rsidP="00387285">
      <w:r>
        <w:lastRenderedPageBreak/>
        <w:t>shows</w:t>
      </w:r>
      <w:r w:rsidR="009D2AE4">
        <w:t xml:space="preserve"> in figure 1</w:t>
      </w:r>
      <w:r>
        <w:t xml:space="preserve">6 </w:t>
      </w:r>
      <w:r w:rsidR="009D2AE4">
        <w:t xml:space="preserve">that the predicted values are </w:t>
      </w:r>
      <w:r>
        <w:t xml:space="preserve">also </w:t>
      </w:r>
      <w:r w:rsidR="009D2AE4">
        <w:t>close to the actual values and the trend continues upward.</w:t>
      </w:r>
    </w:p>
    <w:p w14:paraId="7716E6A0" w14:textId="77777777" w:rsidR="00347BF4" w:rsidRDefault="00347BF4" w:rsidP="00387285"/>
    <w:p w14:paraId="11B68B5D" w14:textId="77777777" w:rsidR="00387285" w:rsidRDefault="00387285" w:rsidP="001B55BB"/>
    <w:p w14:paraId="68199F63" w14:textId="35157AB5" w:rsidR="00937FB7" w:rsidRDefault="00937FB7" w:rsidP="00937FB7">
      <w:r>
        <w:t xml:space="preserve">4.2.3.4. </w:t>
      </w:r>
      <w:r w:rsidRPr="00937FB7">
        <w:t>Linear Regression</w:t>
      </w:r>
    </w:p>
    <w:p w14:paraId="781882C8" w14:textId="77CF8FF0" w:rsidR="00F51332" w:rsidRDefault="00147B48" w:rsidP="001B55BB">
      <w:r>
        <w:t xml:space="preserve">Linear regression is designed as a statistical tool </w:t>
      </w:r>
      <w:r w:rsidR="00A3008F">
        <w:t xml:space="preserve">that can help predict future values from past historical values of a target variable (CHRON, 2020). In applying to my data, I extracted some valuable features from the data and used those features for the model. </w:t>
      </w:r>
      <w:r w:rsidR="007965DA">
        <w:t xml:space="preserve">So, this can be regarded as a feature-based model. </w:t>
      </w:r>
      <w:r w:rsidR="00A3008F">
        <w:t>Below is a snapshot of the features.</w:t>
      </w:r>
    </w:p>
    <w:p w14:paraId="758A0FF1" w14:textId="3C1391D9" w:rsidR="00A3008F" w:rsidRDefault="00A3008F" w:rsidP="001B55BB">
      <w:r>
        <w:rPr>
          <w:noProof/>
        </w:rPr>
        <w:drawing>
          <wp:inline distT="0" distB="0" distL="0" distR="0" wp14:anchorId="4E459C06" wp14:editId="314DF92E">
            <wp:extent cx="5731510" cy="1648460"/>
            <wp:effectExtent l="0" t="0" r="254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9"/>
                    <a:stretch>
                      <a:fillRect/>
                    </a:stretch>
                  </pic:blipFill>
                  <pic:spPr>
                    <a:xfrm>
                      <a:off x="0" y="0"/>
                      <a:ext cx="5731510" cy="1648460"/>
                    </a:xfrm>
                    <a:prstGeom prst="rect">
                      <a:avLst/>
                    </a:prstGeom>
                  </pic:spPr>
                </pic:pic>
              </a:graphicData>
            </a:graphic>
          </wp:inline>
        </w:drawing>
      </w:r>
    </w:p>
    <w:p w14:paraId="55CF00E1" w14:textId="35361231" w:rsidR="00EF794C" w:rsidRDefault="00EF794C" w:rsidP="001B55BB">
      <w:r>
        <w:t>Figure.17: snapshot of complete data.</w:t>
      </w:r>
    </w:p>
    <w:p w14:paraId="4F4B36F5" w14:textId="13883FDB" w:rsidR="00347BF4" w:rsidRDefault="00A3008F" w:rsidP="001B55BB">
      <w:r>
        <w:t xml:space="preserve">Next, created </w:t>
      </w:r>
      <w:r w:rsidRPr="00A3008F">
        <w:t>x-train and y-train to separate the features and the target variable</w:t>
      </w:r>
      <w:r>
        <w:t>. T</w:t>
      </w:r>
      <w:r w:rsidRPr="00A3008F">
        <w:t>hen use</w:t>
      </w:r>
      <w:r>
        <w:t>d</w:t>
      </w:r>
      <w:r w:rsidRPr="00A3008F">
        <w:t xml:space="preserve"> the x-train and y-train for model training and then making predictions on the </w:t>
      </w:r>
      <w:r w:rsidR="00347BF4">
        <w:t>test</w:t>
      </w:r>
      <w:r w:rsidRPr="00A3008F">
        <w:t xml:space="preserve"> data</w:t>
      </w:r>
      <w:r w:rsidR="00E35374">
        <w:t xml:space="preserve">. </w:t>
      </w:r>
    </w:p>
    <w:p w14:paraId="6D0668C8" w14:textId="20F440A1" w:rsidR="00347BF4" w:rsidRDefault="002E15CB" w:rsidP="001B55BB">
      <w:r>
        <w:rPr>
          <w:noProof/>
        </w:rPr>
        <w:drawing>
          <wp:inline distT="0" distB="0" distL="0" distR="0" wp14:anchorId="55601337" wp14:editId="4EFF2CB2">
            <wp:extent cx="5025458" cy="3808903"/>
            <wp:effectExtent l="0" t="0" r="3810" b="127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0"/>
                    <a:stretch>
                      <a:fillRect/>
                    </a:stretch>
                  </pic:blipFill>
                  <pic:spPr>
                    <a:xfrm>
                      <a:off x="0" y="0"/>
                      <a:ext cx="5032107" cy="3813942"/>
                    </a:xfrm>
                    <a:prstGeom prst="rect">
                      <a:avLst/>
                    </a:prstGeom>
                  </pic:spPr>
                </pic:pic>
              </a:graphicData>
            </a:graphic>
          </wp:inline>
        </w:drawing>
      </w:r>
    </w:p>
    <w:p w14:paraId="426A65E2" w14:textId="0F0130F7" w:rsidR="009D2AE4" w:rsidRDefault="009D2AE4" w:rsidP="001B55BB">
      <w:r>
        <w:t>Figure.1</w:t>
      </w:r>
      <w:r w:rsidR="00EF794C">
        <w:t>8</w:t>
      </w:r>
      <w:r>
        <w:t>: Linear</w:t>
      </w:r>
      <w:r w:rsidR="002E15CB">
        <w:t xml:space="preserve"> regression</w:t>
      </w:r>
      <w:r>
        <w:t xml:space="preserve"> plot</w:t>
      </w:r>
    </w:p>
    <w:p w14:paraId="6ABD31B5" w14:textId="5FF39F55" w:rsidR="00633ED5" w:rsidRDefault="009D2AE4" w:rsidP="001B55BB">
      <w:r>
        <w:lastRenderedPageBreak/>
        <w:t>Linear</w:t>
      </w:r>
      <w:r w:rsidR="00633ED5" w:rsidRPr="00633ED5">
        <w:t xml:space="preserve"> </w:t>
      </w:r>
      <w:r w:rsidR="002E15CB">
        <w:t>regression</w:t>
      </w:r>
      <w:r w:rsidR="00633ED5" w:rsidRPr="00633ED5">
        <w:t xml:space="preserve"> captures increasing trend as other models but also shows decreasing trend at some points</w:t>
      </w:r>
      <w:r w:rsidR="00633ED5">
        <w:t>.</w:t>
      </w:r>
    </w:p>
    <w:p w14:paraId="72467E1E" w14:textId="77777777" w:rsidR="00347BF4" w:rsidRDefault="00347BF4" w:rsidP="001B55BB"/>
    <w:p w14:paraId="22FD8849" w14:textId="77777777" w:rsidR="008A13DB" w:rsidRDefault="008A13DB" w:rsidP="001B55BB"/>
    <w:p w14:paraId="55C90461" w14:textId="77777777" w:rsidR="007965DA" w:rsidRDefault="007965DA" w:rsidP="001B55BB"/>
    <w:p w14:paraId="5C4A1464" w14:textId="1573534A" w:rsidR="00803348" w:rsidRDefault="00803348" w:rsidP="00803348">
      <w:r>
        <w:t xml:space="preserve">4.2.3.5. </w:t>
      </w:r>
      <w:r w:rsidR="007965DA">
        <w:t>Random Forest</w:t>
      </w:r>
    </w:p>
    <w:p w14:paraId="044F0272" w14:textId="6F9F2785" w:rsidR="008E1851" w:rsidRDefault="008E1851" w:rsidP="00803348">
      <w:r>
        <w:t xml:space="preserve">A random forest is a technique for solving regression and classification tasks (Wikipedia). It uses ensemble learning, a method that utilizes several classifiers to solve complex </w:t>
      </w:r>
      <w:r w:rsidR="00CC5B2C">
        <w:t>tasks (</w:t>
      </w:r>
      <w:r>
        <w:t>Wikipedia).</w:t>
      </w:r>
    </w:p>
    <w:p w14:paraId="4004CC3A" w14:textId="796200DB" w:rsidR="00CC5B2C" w:rsidRDefault="00CC5B2C" w:rsidP="00803348">
      <w:r>
        <w:t>I trained the model on the x-train and y-train data used earlier for linear regression model.</w:t>
      </w:r>
    </w:p>
    <w:p w14:paraId="3FC7C88C" w14:textId="3BC020EA" w:rsidR="00CC5B2C" w:rsidRDefault="00CC5B2C" w:rsidP="00803348">
      <w:r>
        <w:rPr>
          <w:noProof/>
        </w:rPr>
        <w:drawing>
          <wp:inline distT="0" distB="0" distL="0" distR="0" wp14:anchorId="66627B34" wp14:editId="103A8DA4">
            <wp:extent cx="5335905" cy="75651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431" cy="812028"/>
                    </a:xfrm>
                    <a:prstGeom prst="rect">
                      <a:avLst/>
                    </a:prstGeom>
                  </pic:spPr>
                </pic:pic>
              </a:graphicData>
            </a:graphic>
          </wp:inline>
        </w:drawing>
      </w:r>
    </w:p>
    <w:p w14:paraId="54BB78CA" w14:textId="584833F9" w:rsidR="00EF794C" w:rsidRDefault="00EF794C" w:rsidP="00803348">
      <w:r>
        <w:t>Figure.19: Random Forest model training</w:t>
      </w:r>
    </w:p>
    <w:p w14:paraId="6BAECE74" w14:textId="2C33211E" w:rsidR="00622815" w:rsidRDefault="00622815" w:rsidP="00803348"/>
    <w:p w14:paraId="408A41CF" w14:textId="2F2C69FD" w:rsidR="00622815" w:rsidRDefault="002E15CB" w:rsidP="00803348">
      <w:r>
        <w:rPr>
          <w:noProof/>
        </w:rPr>
        <w:drawing>
          <wp:inline distT="0" distB="0" distL="0" distR="0" wp14:anchorId="55EACF6C" wp14:editId="73751988">
            <wp:extent cx="4859246" cy="3808904"/>
            <wp:effectExtent l="0" t="0" r="0" b="127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2"/>
                    <a:stretch>
                      <a:fillRect/>
                    </a:stretch>
                  </pic:blipFill>
                  <pic:spPr>
                    <a:xfrm>
                      <a:off x="0" y="0"/>
                      <a:ext cx="4864332" cy="3812891"/>
                    </a:xfrm>
                    <a:prstGeom prst="rect">
                      <a:avLst/>
                    </a:prstGeom>
                  </pic:spPr>
                </pic:pic>
              </a:graphicData>
            </a:graphic>
          </wp:inline>
        </w:drawing>
      </w:r>
    </w:p>
    <w:p w14:paraId="14798CF9" w14:textId="3DE48E0C" w:rsidR="002E15CB" w:rsidRDefault="002E15CB" w:rsidP="00803348">
      <w:r>
        <w:t>Figure.</w:t>
      </w:r>
      <w:r w:rsidR="00EF794C">
        <w:t>20</w:t>
      </w:r>
      <w:r>
        <w:t>: Random Forest plot</w:t>
      </w:r>
    </w:p>
    <w:p w14:paraId="131B1B6C" w14:textId="5A28071A" w:rsidR="00633ED5" w:rsidRDefault="00633ED5" w:rsidP="00803348">
      <w:r w:rsidRPr="00633ED5">
        <w:t>Random Forest is clearly not performing well on the data</w:t>
      </w:r>
      <w:r w:rsidR="002E15CB">
        <w:t xml:space="preserve"> as shown in figure </w:t>
      </w:r>
      <w:r w:rsidR="00EF794C">
        <w:t>20</w:t>
      </w:r>
      <w:r w:rsidRPr="00633ED5">
        <w:t>. It is unable to predict beyond its observation in the train data</w:t>
      </w:r>
      <w:r>
        <w:t xml:space="preserve"> as seen on the plot above.</w:t>
      </w:r>
    </w:p>
    <w:p w14:paraId="47994E0A" w14:textId="77777777" w:rsidR="00F51332" w:rsidRDefault="00F51332" w:rsidP="001B55BB"/>
    <w:p w14:paraId="22CF19FD" w14:textId="49420DC1" w:rsidR="002703CD" w:rsidRDefault="002703CD" w:rsidP="002703CD">
      <w:r>
        <w:lastRenderedPageBreak/>
        <w:t>4.2.3.</w:t>
      </w:r>
      <w:r w:rsidR="00EB21DA">
        <w:t>6</w:t>
      </w:r>
      <w:r>
        <w:t>. Facebook Prophet</w:t>
      </w:r>
    </w:p>
    <w:p w14:paraId="09D4244A" w14:textId="02AE7596" w:rsidR="00142CD0" w:rsidRDefault="00D14D54" w:rsidP="00142CD0">
      <w:r w:rsidRPr="00D14D54">
        <w:t>Prophet Model for timeseries forecasting was introduced by Facebook</w:t>
      </w:r>
      <w:r>
        <w:t xml:space="preserve"> in 2017(Masui, 2021). The algorithm </w:t>
      </w:r>
      <w:r w:rsidR="002D312E">
        <w:t>considers:</w:t>
      </w:r>
      <w:r>
        <w:t xml:space="preserve"> </w:t>
      </w:r>
      <w:r w:rsidRPr="00D14D54">
        <w:t>Trend, Seasonality,</w:t>
      </w:r>
      <w:r w:rsidR="002D312E">
        <w:t xml:space="preserve"> and</w:t>
      </w:r>
      <w:r w:rsidRPr="00D14D54">
        <w:t xml:space="preserve"> Holiday.</w:t>
      </w:r>
      <w:r>
        <w:t xml:space="preserve"> That is</w:t>
      </w:r>
      <w:r w:rsidRPr="00D14D54">
        <w:t xml:space="preserve">, Forecast = Trend + Seasonality + Holiday </w:t>
      </w:r>
      <w:r w:rsidR="002D312E">
        <w:t>(Masui, 2021). In applying the model to the data, prophet was installed</w:t>
      </w:r>
      <w:r w:rsidR="002550F6">
        <w:t>. Then, transformed the data to the specified format for prophet which is making the dataset to have two columns</w:t>
      </w:r>
      <w:r w:rsidR="00482CC8">
        <w:t>,</w:t>
      </w:r>
      <w:r w:rsidR="002550F6">
        <w:t xml:space="preserve"> ds and y. Column ds is for date and column y for the target variable.</w:t>
      </w:r>
      <w:r w:rsidR="002E15CB">
        <w:t xml:space="preserve"> Next, trained the model on the data and made predictions with the trained data.</w:t>
      </w:r>
    </w:p>
    <w:p w14:paraId="7719AC6A" w14:textId="315897CF" w:rsidR="002550F6" w:rsidRDefault="002550F6" w:rsidP="00142CD0">
      <w:r>
        <w:rPr>
          <w:noProof/>
        </w:rPr>
        <w:drawing>
          <wp:inline distT="0" distB="0" distL="0" distR="0" wp14:anchorId="24DF37F2" wp14:editId="4B428849">
            <wp:extent cx="1368311" cy="1350542"/>
            <wp:effectExtent l="0" t="0" r="3810" b="254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1378925" cy="1361018"/>
                    </a:xfrm>
                    <a:prstGeom prst="rect">
                      <a:avLst/>
                    </a:prstGeom>
                  </pic:spPr>
                </pic:pic>
              </a:graphicData>
            </a:graphic>
          </wp:inline>
        </w:drawing>
      </w:r>
    </w:p>
    <w:p w14:paraId="2EC4A1C3" w14:textId="2F44E949" w:rsidR="00DD3350" w:rsidRDefault="00DD3350" w:rsidP="00142CD0">
      <w:r>
        <w:t>Figure.21: Snapshot showing Prophet model column format.</w:t>
      </w:r>
    </w:p>
    <w:p w14:paraId="578EB531" w14:textId="49FEA9A0" w:rsidR="00482CC8" w:rsidRDefault="00482CC8" w:rsidP="00142CD0">
      <w:r>
        <w:t>Below</w:t>
      </w:r>
      <w:r w:rsidR="002E15CB">
        <w:t xml:space="preserve"> in figure </w:t>
      </w:r>
      <w:r w:rsidR="00E16A01">
        <w:t>2</w:t>
      </w:r>
      <w:r w:rsidR="001F021F">
        <w:t>2</w:t>
      </w:r>
      <w:r>
        <w:t xml:space="preserve"> </w:t>
      </w:r>
      <w:r w:rsidR="00CE6EEF">
        <w:t>visualizes</w:t>
      </w:r>
      <w:r>
        <w:t xml:space="preserve"> predictions</w:t>
      </w:r>
      <w:r w:rsidR="00CE6EEF">
        <w:t xml:space="preserve"> from </w:t>
      </w:r>
      <w:r w:rsidR="001F021F">
        <w:t xml:space="preserve">the </w:t>
      </w:r>
      <w:r w:rsidR="002E15CB">
        <w:t>prophet</w:t>
      </w:r>
      <w:r w:rsidR="00CE6EEF">
        <w:t xml:space="preserve"> model</w:t>
      </w:r>
      <w:r>
        <w:t>.</w:t>
      </w:r>
    </w:p>
    <w:p w14:paraId="32CE6D75" w14:textId="552E0F5C" w:rsidR="00482CC8" w:rsidRDefault="00622815" w:rsidP="00142CD0">
      <w:r>
        <w:rPr>
          <w:noProof/>
        </w:rPr>
        <w:drawing>
          <wp:inline distT="0" distB="0" distL="0" distR="0" wp14:anchorId="77660274" wp14:editId="1EA1B94F">
            <wp:extent cx="4062896" cy="2559004"/>
            <wp:effectExtent l="0" t="0" r="0" b="0"/>
            <wp:docPr id="139" name="Picture 1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Chart, line chart&#10;&#10;Description automatically generated"/>
                    <pic:cNvPicPr/>
                  </pic:nvPicPr>
                  <pic:blipFill>
                    <a:blip r:embed="rId34"/>
                    <a:stretch>
                      <a:fillRect/>
                    </a:stretch>
                  </pic:blipFill>
                  <pic:spPr>
                    <a:xfrm>
                      <a:off x="0" y="0"/>
                      <a:ext cx="4072556" cy="2565088"/>
                    </a:xfrm>
                    <a:prstGeom prst="rect">
                      <a:avLst/>
                    </a:prstGeom>
                  </pic:spPr>
                </pic:pic>
              </a:graphicData>
            </a:graphic>
          </wp:inline>
        </w:drawing>
      </w:r>
    </w:p>
    <w:p w14:paraId="63101AAE" w14:textId="24598DD9" w:rsidR="002E15CB" w:rsidRDefault="002E15CB" w:rsidP="00142CD0">
      <w:r>
        <w:t>Figure.</w:t>
      </w:r>
      <w:r w:rsidR="00E16A01">
        <w:t>2</w:t>
      </w:r>
      <w:r w:rsidR="001F021F">
        <w:t>2</w:t>
      </w:r>
      <w:r>
        <w:t>: Prophet model plot(a)</w:t>
      </w:r>
    </w:p>
    <w:p w14:paraId="4F1B26E1" w14:textId="01CBF6B9" w:rsidR="00622815" w:rsidRDefault="00CE6EEF" w:rsidP="00142CD0">
      <w:r>
        <w:t xml:space="preserve">The black dotted line represents the training data. The dark blue lines are the predicted values. </w:t>
      </w:r>
      <w:r w:rsidRPr="00CE6EEF">
        <w:t xml:space="preserve">The light blue line represents the trend. </w:t>
      </w:r>
      <w:r>
        <w:t>Hence the model is predicting that the confirmed cases is still rising exponentially.</w:t>
      </w:r>
      <w:r w:rsidR="00E718E7">
        <w:t xml:space="preserve"> </w:t>
      </w:r>
    </w:p>
    <w:p w14:paraId="11FEA74D" w14:textId="3D4EC3AC" w:rsidR="00622815" w:rsidRDefault="00622815" w:rsidP="00142CD0">
      <w:r>
        <w:rPr>
          <w:noProof/>
        </w:rPr>
        <w:lastRenderedPageBreak/>
        <w:drawing>
          <wp:inline distT="0" distB="0" distL="0" distR="0" wp14:anchorId="48F75DC3" wp14:editId="3A9AD79D">
            <wp:extent cx="4102367" cy="3387885"/>
            <wp:effectExtent l="0" t="0" r="0" b="3175"/>
            <wp:docPr id="140" name="Picture 1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 line chart&#10;&#10;Description automatically generated"/>
                    <pic:cNvPicPr/>
                  </pic:nvPicPr>
                  <pic:blipFill>
                    <a:blip r:embed="rId35"/>
                    <a:stretch>
                      <a:fillRect/>
                    </a:stretch>
                  </pic:blipFill>
                  <pic:spPr>
                    <a:xfrm>
                      <a:off x="0" y="0"/>
                      <a:ext cx="4112758" cy="3396466"/>
                    </a:xfrm>
                    <a:prstGeom prst="rect">
                      <a:avLst/>
                    </a:prstGeom>
                  </pic:spPr>
                </pic:pic>
              </a:graphicData>
            </a:graphic>
          </wp:inline>
        </w:drawing>
      </w:r>
    </w:p>
    <w:p w14:paraId="11B56B43" w14:textId="4801E91C" w:rsidR="002E15CB" w:rsidRDefault="002E15CB" w:rsidP="00142CD0">
      <w:r>
        <w:t>Figure.</w:t>
      </w:r>
      <w:r w:rsidR="000F2E0C">
        <w:t>23</w:t>
      </w:r>
      <w:r>
        <w:t>: Prophet model plot(b)</w:t>
      </w:r>
    </w:p>
    <w:p w14:paraId="276C40A9" w14:textId="343C7272" w:rsidR="00633ED5" w:rsidRDefault="002E15CB" w:rsidP="00142CD0">
      <w:r>
        <w:t xml:space="preserve">Figure </w:t>
      </w:r>
      <w:r w:rsidR="000F2E0C">
        <w:t>23</w:t>
      </w:r>
      <w:r>
        <w:t xml:space="preserve"> shows how the p</w:t>
      </w:r>
      <w:r w:rsidR="00633ED5" w:rsidRPr="00633ED5">
        <w:t>redicted and validation data of the model are close</w:t>
      </w:r>
      <w:r w:rsidR="00633ED5">
        <w:t>.</w:t>
      </w:r>
    </w:p>
    <w:p w14:paraId="63FE58F0" w14:textId="0B435AD3" w:rsidR="00622815" w:rsidRDefault="00622815" w:rsidP="00142CD0"/>
    <w:p w14:paraId="3CB78E2A" w14:textId="6F573EA4" w:rsidR="00FC6151" w:rsidRDefault="00FC6151" w:rsidP="00FC6151">
      <w:r>
        <w:t>4.</w:t>
      </w:r>
      <w:r w:rsidR="002F3727">
        <w:t>2</w:t>
      </w:r>
      <w:r>
        <w:t>.</w:t>
      </w:r>
      <w:r w:rsidR="00351AB1">
        <w:t>4.</w:t>
      </w:r>
      <w:r>
        <w:t xml:space="preserve"> </w:t>
      </w:r>
      <w:r w:rsidR="00351AB1">
        <w:t xml:space="preserve">Three months forecast of </w:t>
      </w:r>
      <w:r>
        <w:t>Covid19</w:t>
      </w:r>
    </w:p>
    <w:p w14:paraId="60E294B5" w14:textId="7A6CDF7C" w:rsidR="00FC6151" w:rsidRDefault="00FC6151" w:rsidP="00FC6151">
      <w:r>
        <w:t xml:space="preserve">Based on the performances of the models above (please refer to </w:t>
      </w:r>
      <w:r w:rsidR="00351AB1">
        <w:t xml:space="preserve">section 5 </w:t>
      </w:r>
      <w:r>
        <w:t xml:space="preserve">to see </w:t>
      </w:r>
      <w:r w:rsidR="002032D7">
        <w:t xml:space="preserve">the </w:t>
      </w:r>
      <w:r w:rsidR="00351AB1">
        <w:t xml:space="preserve">test and </w:t>
      </w:r>
      <w:r w:rsidR="002032D7">
        <w:t>evaluation of the models), I used Arima and Prophet models to forecast the covid19 data for the next 3 months</w:t>
      </w:r>
      <w:r w:rsidR="00CA1D52">
        <w:t xml:space="preserve"> (Aug. 30 to 29 Nov. 2021).</w:t>
      </w:r>
    </w:p>
    <w:p w14:paraId="36161343" w14:textId="77777777" w:rsidR="00EB21DA" w:rsidRDefault="00EB21DA" w:rsidP="00FC6151"/>
    <w:p w14:paraId="340B749B" w14:textId="3E86D502" w:rsidR="00FC6151" w:rsidRDefault="00FC6151" w:rsidP="00FC6151">
      <w:r>
        <w:t>4.</w:t>
      </w:r>
      <w:r w:rsidR="00EB21DA">
        <w:t>2</w:t>
      </w:r>
      <w:r>
        <w:t>.</w:t>
      </w:r>
      <w:r w:rsidR="00EB21DA">
        <w:t>4</w:t>
      </w:r>
      <w:r>
        <w:t>.</w:t>
      </w:r>
      <w:r w:rsidR="00EB21DA">
        <w:t>1.</w:t>
      </w:r>
      <w:r>
        <w:t xml:space="preserve"> Forecasting Covid19 for next 3months with Arima</w:t>
      </w:r>
    </w:p>
    <w:p w14:paraId="36853CB8" w14:textId="4EDA83BE" w:rsidR="00FC6151" w:rsidRDefault="00FC6151" w:rsidP="00FC6151">
      <w:r>
        <w:t>As shown in below plot</w:t>
      </w:r>
      <w:r w:rsidR="00CA1D52">
        <w:t xml:space="preserve"> in figure 15</w:t>
      </w:r>
      <w:r>
        <w:t xml:space="preserve">, Arima model </w:t>
      </w:r>
      <w:r w:rsidR="0045614F">
        <w:t>forecasts</w:t>
      </w:r>
      <w:r>
        <w:t xml:space="preserve"> that covid19 virus cases will keep rising and approach approximately 380,000 confirmed cases in Ireland by November 2021.</w:t>
      </w:r>
    </w:p>
    <w:p w14:paraId="30773397" w14:textId="3DC69EC5" w:rsidR="00FC6151" w:rsidRDefault="00FC6151" w:rsidP="00FC6151">
      <w:r>
        <w:rPr>
          <w:noProof/>
        </w:rPr>
        <w:lastRenderedPageBreak/>
        <w:drawing>
          <wp:inline distT="0" distB="0" distL="0" distR="0" wp14:anchorId="7AF096B3" wp14:editId="1A93328C">
            <wp:extent cx="4408108" cy="3387885"/>
            <wp:effectExtent l="0" t="0" r="0" b="3175"/>
            <wp:docPr id="157" name="Picture 1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Chart, line chart&#10;&#10;Description automatically generated"/>
                    <pic:cNvPicPr/>
                  </pic:nvPicPr>
                  <pic:blipFill>
                    <a:blip r:embed="rId36"/>
                    <a:stretch>
                      <a:fillRect/>
                    </a:stretch>
                  </pic:blipFill>
                  <pic:spPr>
                    <a:xfrm>
                      <a:off x="0" y="0"/>
                      <a:ext cx="4419913" cy="3396957"/>
                    </a:xfrm>
                    <a:prstGeom prst="rect">
                      <a:avLst/>
                    </a:prstGeom>
                  </pic:spPr>
                </pic:pic>
              </a:graphicData>
            </a:graphic>
          </wp:inline>
        </w:drawing>
      </w:r>
    </w:p>
    <w:p w14:paraId="07C5B5D3" w14:textId="5622C8F5" w:rsidR="00CA1D52" w:rsidRDefault="00CA1D52" w:rsidP="00FC6151">
      <w:r>
        <w:t>Figure.</w:t>
      </w:r>
      <w:r w:rsidR="000F2E0C">
        <w:t>24</w:t>
      </w:r>
      <w:r>
        <w:t>: Forecast with Arima</w:t>
      </w:r>
    </w:p>
    <w:p w14:paraId="6802EC0A" w14:textId="77777777" w:rsidR="00FC6151" w:rsidRDefault="00FC6151" w:rsidP="00FC6151"/>
    <w:p w14:paraId="532620B6" w14:textId="652209A1" w:rsidR="00FC6151" w:rsidRDefault="00710C5B" w:rsidP="00FC6151">
      <w:r>
        <w:t>4</w:t>
      </w:r>
      <w:r w:rsidR="00FC6151">
        <w:t>.</w:t>
      </w:r>
      <w:r w:rsidR="00EB21DA">
        <w:t>2</w:t>
      </w:r>
      <w:r w:rsidR="00FC6151">
        <w:t>.</w:t>
      </w:r>
      <w:r w:rsidR="00EB21DA">
        <w:t>4</w:t>
      </w:r>
      <w:r w:rsidR="00FC6151">
        <w:t>.</w:t>
      </w:r>
      <w:r w:rsidR="00EB21DA">
        <w:t>2.</w:t>
      </w:r>
      <w:r w:rsidR="00FC6151">
        <w:t xml:space="preserve"> Forecasting Covid19 for next 3months with Prophet</w:t>
      </w:r>
    </w:p>
    <w:p w14:paraId="75795CDC" w14:textId="27D6D7BD" w:rsidR="00A91F55" w:rsidRDefault="00FC6151" w:rsidP="00FC6151">
      <w:r>
        <w:t>Facebook prophet also forecast that the cases would rise above 350,000 by November 2021 as shown in the plot below</w:t>
      </w:r>
      <w:r w:rsidR="00CA1D52">
        <w:t xml:space="preserve"> in figure 16</w:t>
      </w:r>
      <w:r>
        <w:t xml:space="preserve">. It goes further to forecast </w:t>
      </w:r>
      <w:r w:rsidR="0045614F">
        <w:t xml:space="preserve">the upper and lower ranges of the cases, </w:t>
      </w:r>
      <w:r>
        <w:t xml:space="preserve">that </w:t>
      </w:r>
      <w:r w:rsidR="0045614F">
        <w:t xml:space="preserve">it </w:t>
      </w:r>
      <w:r>
        <w:t>could approximate</w:t>
      </w:r>
      <w:r w:rsidR="00635974">
        <w:t>ly</w:t>
      </w:r>
      <w:r>
        <w:t xml:space="preserve"> </w:t>
      </w:r>
      <w:r w:rsidR="00635974">
        <w:t xml:space="preserve">fall to </w:t>
      </w:r>
      <w:r>
        <w:t>93</w:t>
      </w:r>
      <w:r w:rsidR="0045614F">
        <w:t>,</w:t>
      </w:r>
      <w:r>
        <w:t xml:space="preserve">000 </w:t>
      </w:r>
      <w:r w:rsidR="00635974">
        <w:t>or rise to</w:t>
      </w:r>
      <w:r>
        <w:t xml:space="preserve"> 650</w:t>
      </w:r>
      <w:r w:rsidR="0045614F">
        <w:t>,</w:t>
      </w:r>
      <w:r>
        <w:t>000</w:t>
      </w:r>
      <w:r w:rsidR="00635974">
        <w:t xml:space="preserve"> by November, 2021</w:t>
      </w:r>
      <w:r>
        <w:t>.</w:t>
      </w:r>
      <w:r w:rsidR="00A91F55">
        <w:t xml:space="preserve"> Please see the below plot.</w:t>
      </w:r>
    </w:p>
    <w:p w14:paraId="3C1EC97A" w14:textId="39C51D0C" w:rsidR="00FC6151" w:rsidRDefault="00FC6151" w:rsidP="00FC6151">
      <w:r>
        <w:rPr>
          <w:noProof/>
        </w:rPr>
        <w:drawing>
          <wp:inline distT="0" distB="0" distL="0" distR="0" wp14:anchorId="714F5881" wp14:editId="03023C81">
            <wp:extent cx="4443235" cy="2769514"/>
            <wp:effectExtent l="0" t="0" r="0" b="0"/>
            <wp:docPr id="158" name="Picture 1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Chart, line chart&#10;&#10;Description automatically generated"/>
                    <pic:cNvPicPr/>
                  </pic:nvPicPr>
                  <pic:blipFill>
                    <a:blip r:embed="rId37"/>
                    <a:stretch>
                      <a:fillRect/>
                    </a:stretch>
                  </pic:blipFill>
                  <pic:spPr>
                    <a:xfrm>
                      <a:off x="0" y="0"/>
                      <a:ext cx="4455882" cy="2777397"/>
                    </a:xfrm>
                    <a:prstGeom prst="rect">
                      <a:avLst/>
                    </a:prstGeom>
                  </pic:spPr>
                </pic:pic>
              </a:graphicData>
            </a:graphic>
          </wp:inline>
        </w:drawing>
      </w:r>
    </w:p>
    <w:p w14:paraId="1DEA6F39" w14:textId="264460A8" w:rsidR="00CA1D52" w:rsidRDefault="00CA1D52" w:rsidP="00CA1D52">
      <w:r>
        <w:t>Figure.</w:t>
      </w:r>
      <w:r w:rsidR="000F2E0C">
        <w:t>25</w:t>
      </w:r>
      <w:r>
        <w:t>: Forecast with Facebook prophet</w:t>
      </w:r>
    </w:p>
    <w:p w14:paraId="7FE56929" w14:textId="77777777" w:rsidR="00CA1D52" w:rsidRDefault="00CA1D52" w:rsidP="00FC6151"/>
    <w:p w14:paraId="30633636" w14:textId="6A690855" w:rsidR="00622815" w:rsidRDefault="00D5677B" w:rsidP="00142CD0">
      <w:r>
        <w:lastRenderedPageBreak/>
        <w:t xml:space="preserve">From my observation </w:t>
      </w:r>
      <w:r w:rsidR="00FC6151">
        <w:t xml:space="preserve">the forecasts by </w:t>
      </w:r>
      <w:r>
        <w:t xml:space="preserve">the two models Arima, and Prophet </w:t>
      </w:r>
      <w:r w:rsidR="00FC6151">
        <w:t xml:space="preserve">are within the same range of values. </w:t>
      </w:r>
    </w:p>
    <w:p w14:paraId="3C509BA7" w14:textId="77777777" w:rsidR="0042465A" w:rsidRDefault="0042465A" w:rsidP="004F31A3"/>
    <w:p w14:paraId="57D9385C" w14:textId="445A59D0" w:rsidR="004F31A3" w:rsidRDefault="00B27159" w:rsidP="006B2235">
      <w:r w:rsidRPr="00B27159">
        <w:t>4.</w:t>
      </w:r>
      <w:r>
        <w:t>3</w:t>
      </w:r>
      <w:r w:rsidRPr="00B27159">
        <w:t xml:space="preserve">. System </w:t>
      </w:r>
      <w:r>
        <w:t>3</w:t>
      </w:r>
      <w:r w:rsidRPr="00B27159">
        <w:t xml:space="preserve">: </w:t>
      </w:r>
      <w:r w:rsidR="00892379">
        <w:t>Facemask detection system</w:t>
      </w:r>
    </w:p>
    <w:p w14:paraId="0EB50A40" w14:textId="606D526D" w:rsidR="00F8136A" w:rsidRDefault="00F8136A" w:rsidP="00F8136A">
      <w:pPr>
        <w:pStyle w:val="NoSpacing"/>
      </w:pPr>
      <w:r>
        <w:t xml:space="preserve">Purpose/specification of the System: </w:t>
      </w:r>
    </w:p>
    <w:p w14:paraId="44566911" w14:textId="2B95DBFD" w:rsidR="00CA3DE8" w:rsidRDefault="00CA3DE8" w:rsidP="0042465A">
      <w:pPr>
        <w:pStyle w:val="NoSpacing"/>
      </w:pPr>
      <w:r>
        <w:t>To implement a solution to encourage a more effective use of facemask in public spaces for effective control of the virus spread</w:t>
      </w:r>
      <w:r w:rsidR="00AB23B7">
        <w:t>. This is a solution in high demand in crowded areas like malls, bus stations, in transportations, residential districts, enterprises etc. to promote safety.</w:t>
      </w:r>
    </w:p>
    <w:p w14:paraId="2F254BEF" w14:textId="44DECD31" w:rsidR="00AB23B7" w:rsidRDefault="00AB23B7" w:rsidP="0042465A">
      <w:pPr>
        <w:pStyle w:val="NoSpacing"/>
      </w:pPr>
    </w:p>
    <w:p w14:paraId="3272A193" w14:textId="3E09B982" w:rsidR="00AB23B7" w:rsidRDefault="00AB23B7" w:rsidP="0042465A">
      <w:pPr>
        <w:pStyle w:val="NoSpacing"/>
      </w:pPr>
      <w:r>
        <w:t>Technical requirements:</w:t>
      </w:r>
    </w:p>
    <w:p w14:paraId="5EED826D" w14:textId="049BDCE0" w:rsidR="00AB23B7" w:rsidRDefault="009C3714" w:rsidP="0042465A">
      <w:pPr>
        <w:pStyle w:val="NoSpacing"/>
      </w:pPr>
      <w:r>
        <w:t xml:space="preserve">These </w:t>
      </w:r>
      <w:r w:rsidR="00855BCD">
        <w:t>include</w:t>
      </w:r>
      <w:r>
        <w:t xml:space="preserve"> Google </w:t>
      </w:r>
      <w:r w:rsidR="00855BCD">
        <w:t>C</w:t>
      </w:r>
      <w:r>
        <w:t>olab and imported libraries</w:t>
      </w:r>
    </w:p>
    <w:p w14:paraId="0EC16409" w14:textId="77777777" w:rsidR="00AB23B7" w:rsidRDefault="00AB23B7" w:rsidP="0042465A">
      <w:pPr>
        <w:pStyle w:val="NoSpacing"/>
      </w:pPr>
    </w:p>
    <w:p w14:paraId="470986E0" w14:textId="53881A7D" w:rsidR="0042465A" w:rsidRDefault="0042465A" w:rsidP="0042465A">
      <w:pPr>
        <w:pStyle w:val="NoSpacing"/>
      </w:pPr>
    </w:p>
    <w:p w14:paraId="276D0275" w14:textId="0EE52AEC" w:rsidR="0042465A" w:rsidRDefault="0042465A" w:rsidP="0042465A">
      <w:pPr>
        <w:pStyle w:val="NoSpacing"/>
      </w:pPr>
      <w:r>
        <w:t>Work</w:t>
      </w:r>
      <w:r w:rsidR="009C3714">
        <w:t>flow</w:t>
      </w:r>
      <w:r>
        <w:t>:</w:t>
      </w:r>
    </w:p>
    <w:p w14:paraId="0EEE24AE" w14:textId="4EA6641C" w:rsidR="004F31A3" w:rsidRDefault="004F31A3" w:rsidP="004F31A3">
      <w:r>
        <w:t xml:space="preserve">Data from Kaggle   -&gt;   </w:t>
      </w:r>
      <w:r w:rsidR="009C3714">
        <w:t>Image Visualization</w:t>
      </w:r>
      <w:r>
        <w:t xml:space="preserve"> -&gt;   </w:t>
      </w:r>
      <w:r w:rsidR="009C3714">
        <w:t>Data Augmentation-&gt;</w:t>
      </w:r>
      <w:r w:rsidR="00A87597">
        <w:t xml:space="preserve"> </w:t>
      </w:r>
      <w:r w:rsidR="009C3714">
        <w:t>Build Convolutional Neural Network -&gt; Compile &amp; Train model -&gt; Performance Evaluation &amp; Test model -&gt; Predict static and images with the model</w:t>
      </w:r>
    </w:p>
    <w:p w14:paraId="60483195" w14:textId="77777777" w:rsidR="004F31A3" w:rsidRDefault="004F31A3" w:rsidP="006B2235"/>
    <w:p w14:paraId="2ED825CC" w14:textId="58B8B0FE" w:rsidR="00F871A3" w:rsidRDefault="00892379" w:rsidP="0042465A">
      <w:pPr>
        <w:pStyle w:val="NoSpacing"/>
      </w:pPr>
      <w:r>
        <w:t>4.3.</w:t>
      </w:r>
      <w:r w:rsidR="00F92119">
        <w:t>1.</w:t>
      </w:r>
      <w:r>
        <w:t xml:space="preserve"> </w:t>
      </w:r>
      <w:r w:rsidR="00F871A3">
        <w:t>Data Acquisition:</w:t>
      </w:r>
    </w:p>
    <w:p w14:paraId="5699D3BA" w14:textId="3033F16D" w:rsidR="0032210A" w:rsidRDefault="009C3714" w:rsidP="0032210A">
      <w:pPr>
        <w:pStyle w:val="NoSpacing"/>
      </w:pPr>
      <w:r>
        <w:t xml:space="preserve">I acquired the data from </w:t>
      </w:r>
      <w:r w:rsidR="00007295">
        <w:t>Kaggle</w:t>
      </w:r>
      <w:r w:rsidR="00407D50">
        <w:t>.</w:t>
      </w:r>
      <w:r w:rsidR="000F0961">
        <w:t xml:space="preserve"> </w:t>
      </w:r>
      <w:r w:rsidR="0032210A">
        <w:t xml:space="preserve">The data consist of images of faces with mask and without mask. </w:t>
      </w:r>
    </w:p>
    <w:p w14:paraId="4ACC2A18" w14:textId="665C5EC2" w:rsidR="00C10EA8" w:rsidRDefault="00C10EA8" w:rsidP="0042465A">
      <w:pPr>
        <w:pStyle w:val="NoSpacing"/>
      </w:pPr>
    </w:p>
    <w:p w14:paraId="6A6ED92A" w14:textId="77777777" w:rsidR="00C10EA8" w:rsidRDefault="00C10EA8" w:rsidP="0042465A">
      <w:pPr>
        <w:pStyle w:val="NoSpacing"/>
      </w:pPr>
    </w:p>
    <w:p w14:paraId="7017B4B7" w14:textId="1C6250E3" w:rsidR="00C10EA8" w:rsidRDefault="007D2AB2" w:rsidP="0042465A">
      <w:pPr>
        <w:pStyle w:val="NoSpacing"/>
      </w:pPr>
      <w:r>
        <w:rPr>
          <w:noProof/>
        </w:rPr>
        <w:drawing>
          <wp:inline distT="0" distB="0" distL="0" distR="0" wp14:anchorId="06DC49C6" wp14:editId="2717958E">
            <wp:extent cx="5731510" cy="2818130"/>
            <wp:effectExtent l="0" t="0" r="2540" b="127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38"/>
                    <a:stretch>
                      <a:fillRect/>
                    </a:stretch>
                  </pic:blipFill>
                  <pic:spPr>
                    <a:xfrm>
                      <a:off x="0" y="0"/>
                      <a:ext cx="5731510" cy="2818130"/>
                    </a:xfrm>
                    <a:prstGeom prst="rect">
                      <a:avLst/>
                    </a:prstGeom>
                  </pic:spPr>
                </pic:pic>
              </a:graphicData>
            </a:graphic>
          </wp:inline>
        </w:drawing>
      </w:r>
    </w:p>
    <w:p w14:paraId="7BB63623" w14:textId="2755FAD9" w:rsidR="00834060" w:rsidRDefault="00834060" w:rsidP="00834060">
      <w:pPr>
        <w:pStyle w:val="NoSpacing"/>
      </w:pPr>
      <w:r>
        <w:t>Figure.</w:t>
      </w:r>
      <w:r w:rsidR="000F2E0C">
        <w:t>26</w:t>
      </w:r>
      <w:r>
        <w:t>: Covid face mask detection dataset</w:t>
      </w:r>
    </w:p>
    <w:p w14:paraId="02C5DCDA" w14:textId="77777777" w:rsidR="00834060" w:rsidRDefault="00834060" w:rsidP="0042465A">
      <w:pPr>
        <w:pStyle w:val="NoSpacing"/>
      </w:pPr>
    </w:p>
    <w:p w14:paraId="3E168B98" w14:textId="35AEC91A" w:rsidR="003A15A1" w:rsidRDefault="00834060" w:rsidP="0042465A">
      <w:pPr>
        <w:pStyle w:val="NoSpacing"/>
      </w:pPr>
      <w:r>
        <w:t xml:space="preserve">Below snapshot shows the train, </w:t>
      </w:r>
      <w:r w:rsidR="003067D2">
        <w:t>validation,</w:t>
      </w:r>
      <w:r>
        <w:t xml:space="preserve"> and </w:t>
      </w:r>
      <w:r w:rsidR="000F2E0C">
        <w:t>test</w:t>
      </w:r>
      <w:r>
        <w:t xml:space="preserve"> sets on my google drive uploaded on Colab.</w:t>
      </w:r>
    </w:p>
    <w:p w14:paraId="26C2B40E" w14:textId="28851240" w:rsidR="003A15A1" w:rsidRDefault="003A15A1" w:rsidP="0042465A">
      <w:pPr>
        <w:pStyle w:val="NoSpacing"/>
      </w:pPr>
      <w:r>
        <w:rPr>
          <w:noProof/>
        </w:rPr>
        <w:lastRenderedPageBreak/>
        <w:drawing>
          <wp:inline distT="0" distB="0" distL="0" distR="0" wp14:anchorId="6C1229CD" wp14:editId="12798958">
            <wp:extent cx="5731510" cy="1586230"/>
            <wp:effectExtent l="0" t="0" r="254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39"/>
                    <a:stretch>
                      <a:fillRect/>
                    </a:stretch>
                  </pic:blipFill>
                  <pic:spPr>
                    <a:xfrm>
                      <a:off x="0" y="0"/>
                      <a:ext cx="5731510" cy="1586230"/>
                    </a:xfrm>
                    <a:prstGeom prst="rect">
                      <a:avLst/>
                    </a:prstGeom>
                  </pic:spPr>
                </pic:pic>
              </a:graphicData>
            </a:graphic>
          </wp:inline>
        </w:drawing>
      </w:r>
    </w:p>
    <w:p w14:paraId="1419FCAA" w14:textId="48360507" w:rsidR="000F2E0C" w:rsidRDefault="000F2E0C" w:rsidP="0042465A">
      <w:pPr>
        <w:pStyle w:val="NoSpacing"/>
      </w:pPr>
      <w:r>
        <w:t>Figure.27: Snapshot of Train, Validation and Test datasets for facemask detection system.</w:t>
      </w:r>
    </w:p>
    <w:p w14:paraId="2C06273E" w14:textId="77777777" w:rsidR="00C10EA8" w:rsidRDefault="00C10EA8" w:rsidP="0042465A">
      <w:pPr>
        <w:pStyle w:val="NoSpacing"/>
      </w:pPr>
    </w:p>
    <w:p w14:paraId="52065CE1" w14:textId="4DF34F1E" w:rsidR="003A5891" w:rsidRDefault="003A5891" w:rsidP="006B2235">
      <w:r>
        <w:t xml:space="preserve">Train set is used to train the model. The validation data is separate from the training data </w:t>
      </w:r>
      <w:r w:rsidR="003067D2">
        <w:t xml:space="preserve">which is </w:t>
      </w:r>
      <w:r>
        <w:t xml:space="preserve">used to validate the model during training. With </w:t>
      </w:r>
      <w:r w:rsidR="003067D2">
        <w:t>every</w:t>
      </w:r>
      <w:r>
        <w:t xml:space="preserve"> epoch during training</w:t>
      </w:r>
      <w:r w:rsidR="0032210A">
        <w:t>,</w:t>
      </w:r>
      <w:r>
        <w:t xml:space="preserve"> </w:t>
      </w:r>
      <w:r w:rsidR="003067D2">
        <w:t>T</w:t>
      </w:r>
      <w:r>
        <w:t>he model</w:t>
      </w:r>
      <w:r w:rsidR="003067D2">
        <w:t xml:space="preserve"> trains </w:t>
      </w:r>
      <w:r>
        <w:t xml:space="preserve">on the training set and </w:t>
      </w:r>
      <w:r w:rsidR="003067D2">
        <w:t>concurrently</w:t>
      </w:r>
      <w:r>
        <w:t xml:space="preserve"> </w:t>
      </w:r>
      <w:r w:rsidR="0032210A">
        <w:t xml:space="preserve">validates </w:t>
      </w:r>
      <w:r>
        <w:t xml:space="preserve">the data </w:t>
      </w:r>
      <w:r w:rsidR="003067D2">
        <w:t>using</w:t>
      </w:r>
      <w:r>
        <w:t xml:space="preserve"> the validation set</w:t>
      </w:r>
      <w:r w:rsidR="003067D2">
        <w:t xml:space="preserve"> with each epoch during training</w:t>
      </w:r>
      <w:r>
        <w:t>.</w:t>
      </w:r>
    </w:p>
    <w:p w14:paraId="0B5AC9A4" w14:textId="29914962" w:rsidR="00EA2ED0" w:rsidRDefault="003067D2" w:rsidP="006B2235">
      <w:r>
        <w:t>V</w:t>
      </w:r>
      <w:r w:rsidR="00EA2ED0">
        <w:t xml:space="preserve">alidation is </w:t>
      </w:r>
      <w:r>
        <w:t xml:space="preserve">for </w:t>
      </w:r>
      <w:r w:rsidR="00AD4030">
        <w:t>prevent</w:t>
      </w:r>
      <w:r w:rsidR="00AB7AD8">
        <w:t>ing</w:t>
      </w:r>
      <w:r w:rsidR="00EA2ED0">
        <w:t xml:space="preserve"> overfitting</w:t>
      </w:r>
      <w:r w:rsidR="00AD4030">
        <w:t xml:space="preserve"> the train data</w:t>
      </w:r>
      <w:r w:rsidR="00AB7AD8">
        <w:t>, i.e.,</w:t>
      </w:r>
      <w:r w:rsidR="00AD4030">
        <w:t xml:space="preserve"> </w:t>
      </w:r>
      <w:r w:rsidR="00AB7AD8">
        <w:t>avoiding inability of the model</w:t>
      </w:r>
      <w:r w:rsidR="00AD4030">
        <w:t xml:space="preserve"> to generalise data it has never seen. So,</w:t>
      </w:r>
      <w:r w:rsidR="003360DC">
        <w:t xml:space="preserve"> </w:t>
      </w:r>
      <w:r w:rsidR="00AD4030">
        <w:t>while</w:t>
      </w:r>
      <w:r w:rsidR="003360DC">
        <w:t xml:space="preserve"> training</w:t>
      </w:r>
      <w:r w:rsidR="00AD4030">
        <w:t xml:space="preserve"> and </w:t>
      </w:r>
      <w:r w:rsidR="003360DC">
        <w:t>validating</w:t>
      </w:r>
      <w:r w:rsidR="00AD4030">
        <w:t>, if</w:t>
      </w:r>
      <w:r w:rsidR="003360DC">
        <w:t xml:space="preserve"> the result for the validations is </w:t>
      </w:r>
      <w:r w:rsidR="0093294C">
        <w:t>as</w:t>
      </w:r>
      <w:r w:rsidR="003360DC">
        <w:t xml:space="preserve"> good as the results for training data, </w:t>
      </w:r>
      <w:r w:rsidR="00AD4030">
        <w:t>it can be</w:t>
      </w:r>
      <w:r w:rsidR="003360DC">
        <w:t xml:space="preserve"> </w:t>
      </w:r>
      <w:r w:rsidR="00AD4030">
        <w:t>asserted</w:t>
      </w:r>
      <w:r w:rsidR="003360DC">
        <w:t xml:space="preserve"> that the model is not overfitting.</w:t>
      </w:r>
    </w:p>
    <w:p w14:paraId="64705DCC" w14:textId="027C5AF6" w:rsidR="003360DC" w:rsidRDefault="003360DC" w:rsidP="006B2235">
      <w:r>
        <w:t xml:space="preserve">Test set </w:t>
      </w:r>
      <w:r w:rsidR="00D10B43">
        <w:t>helps</w:t>
      </w:r>
      <w:r w:rsidR="00A81746">
        <w:t xml:space="preserve"> </w:t>
      </w:r>
      <w:r>
        <w:t xml:space="preserve">to test the model </w:t>
      </w:r>
      <w:r w:rsidR="00A81746">
        <w:t xml:space="preserve">after </w:t>
      </w:r>
      <w:r>
        <w:t>train</w:t>
      </w:r>
      <w:r w:rsidR="00CD4654">
        <w:t>ing</w:t>
      </w:r>
      <w:r w:rsidR="000F0961">
        <w:t xml:space="preserve"> and validat</w:t>
      </w:r>
      <w:r w:rsidR="00CD4654">
        <w:t>ion</w:t>
      </w:r>
      <w:r w:rsidR="000F0961">
        <w:t>. The model will be used to predict the output of the data in the test set.</w:t>
      </w:r>
    </w:p>
    <w:p w14:paraId="5F9247E6" w14:textId="5E32DCB9" w:rsidR="00800BD6" w:rsidRDefault="00892379" w:rsidP="001B568D">
      <w:pPr>
        <w:pStyle w:val="NoSpacing"/>
      </w:pPr>
      <w:r>
        <w:t>4.3.</w:t>
      </w:r>
      <w:r w:rsidR="00F92119">
        <w:t>2.</w:t>
      </w:r>
      <w:r>
        <w:t xml:space="preserve"> </w:t>
      </w:r>
      <w:r w:rsidR="00F92119">
        <w:t>Data Augmentation</w:t>
      </w:r>
      <w:r w:rsidR="00800BD6">
        <w:t>:</w:t>
      </w:r>
    </w:p>
    <w:p w14:paraId="2A42CDC9" w14:textId="77777777" w:rsidR="00755E23" w:rsidRDefault="00755E23" w:rsidP="004A110D">
      <w:pPr>
        <w:pStyle w:val="NoSpacing"/>
      </w:pPr>
      <w:r>
        <w:t>This process</w:t>
      </w:r>
      <w:r w:rsidR="004A110D">
        <w:t xml:space="preserve"> </w:t>
      </w:r>
      <w:r>
        <w:t xml:space="preserve">creates </w:t>
      </w:r>
      <w:r w:rsidR="004A110D">
        <w:t xml:space="preserve">new data based on modifications of existing data, </w:t>
      </w:r>
      <w:r>
        <w:t>i.e.,</w:t>
      </w:r>
      <w:r w:rsidR="004A110D">
        <w:t xml:space="preserve"> the training set.</w:t>
      </w:r>
      <w:r w:rsidR="00367971">
        <w:t xml:space="preserve"> </w:t>
      </w:r>
    </w:p>
    <w:p w14:paraId="24DA38A0" w14:textId="217E3EE3" w:rsidR="004A110D" w:rsidRDefault="00367971" w:rsidP="004A110D">
      <w:pPr>
        <w:pStyle w:val="NoSpacing"/>
      </w:pPr>
      <w:r>
        <w:t>W</w:t>
      </w:r>
      <w:r w:rsidR="004A110D">
        <w:t xml:space="preserve">hy </w:t>
      </w:r>
      <w:r w:rsidR="00755E23">
        <w:t xml:space="preserve">is </w:t>
      </w:r>
      <w:r w:rsidR="004A110D">
        <w:t>augmentation</w:t>
      </w:r>
      <w:r w:rsidR="00755E23">
        <w:t xml:space="preserve"> needed</w:t>
      </w:r>
      <w:r w:rsidR="004A110D">
        <w:t>?</w:t>
      </w:r>
      <w:r>
        <w:t xml:space="preserve"> First</w:t>
      </w:r>
      <w:r w:rsidR="00755E23">
        <w:t xml:space="preserve">, </w:t>
      </w:r>
      <w:r w:rsidR="000F7769">
        <w:t xml:space="preserve">to </w:t>
      </w:r>
      <w:r w:rsidR="00755E23">
        <w:t xml:space="preserve">help </w:t>
      </w:r>
      <w:r w:rsidR="004A110D">
        <w:t xml:space="preserve">add more </w:t>
      </w:r>
      <w:r w:rsidR="000F7769">
        <w:t xml:space="preserve">modified </w:t>
      </w:r>
      <w:r w:rsidR="004A110D">
        <w:t>data to the training set</w:t>
      </w:r>
      <w:r w:rsidR="00265003">
        <w:t xml:space="preserve">. </w:t>
      </w:r>
      <w:r>
        <w:t xml:space="preserve">Second, </w:t>
      </w:r>
      <w:r w:rsidR="004A110D" w:rsidRPr="004A110D">
        <w:t>to reduce overfitting.</w:t>
      </w:r>
      <w:r w:rsidR="00265003">
        <w:t xml:space="preserve"> </w:t>
      </w:r>
    </w:p>
    <w:p w14:paraId="0FFFAB97" w14:textId="282B6A3F" w:rsidR="004A110D" w:rsidRDefault="0077473E" w:rsidP="004A110D">
      <w:pPr>
        <w:pStyle w:val="NoSpacing"/>
      </w:pPr>
      <w:r>
        <w:t xml:space="preserve">Image data augmentation is supported in the keras deep learning library via </w:t>
      </w:r>
      <w:r w:rsidRPr="0077473E">
        <w:t>ImageGenerator</w:t>
      </w:r>
      <w:r>
        <w:t xml:space="preserve"> class</w:t>
      </w:r>
      <w:r w:rsidR="00367971">
        <w:t>.</w:t>
      </w:r>
    </w:p>
    <w:p w14:paraId="2E6E51B7" w14:textId="1F77F95A" w:rsidR="001B568D" w:rsidRDefault="000B79CC" w:rsidP="001B568D">
      <w:pPr>
        <w:pStyle w:val="NoSpacing"/>
      </w:pPr>
      <w:r>
        <w:t xml:space="preserve">So, </w:t>
      </w:r>
      <w:r w:rsidR="001B568D">
        <w:t xml:space="preserve">I augmented the data with some zooming, rotation and pixel rescaling to </w:t>
      </w:r>
      <w:r w:rsidR="00892379">
        <w:t>normalize</w:t>
      </w:r>
      <w:r w:rsidR="001B568D">
        <w:t xml:space="preserve"> them for processing on convolutional neural network.</w:t>
      </w:r>
    </w:p>
    <w:p w14:paraId="15B68688" w14:textId="77777777" w:rsidR="00D20FF3" w:rsidRDefault="00D20FF3" w:rsidP="00FA0A4E"/>
    <w:p w14:paraId="45658DAB" w14:textId="275FE55B" w:rsidR="00AA314B" w:rsidRDefault="00892379" w:rsidP="00F136D5">
      <w:pPr>
        <w:pStyle w:val="NoSpacing"/>
      </w:pPr>
      <w:r>
        <w:t>4.3.</w:t>
      </w:r>
      <w:r w:rsidR="00CA07A7">
        <w:t>3</w:t>
      </w:r>
      <w:r w:rsidR="00F92119">
        <w:t>.</w:t>
      </w:r>
      <w:r>
        <w:t xml:space="preserve"> </w:t>
      </w:r>
      <w:r w:rsidR="003C18D2">
        <w:t xml:space="preserve">CNN </w:t>
      </w:r>
      <w:r w:rsidR="00247E94">
        <w:t>Model Building</w:t>
      </w:r>
      <w:r w:rsidR="00AA314B">
        <w:t>:</w:t>
      </w:r>
    </w:p>
    <w:p w14:paraId="1BD849AE" w14:textId="538F5C65" w:rsidR="002A7177" w:rsidRDefault="002A7177" w:rsidP="00F136D5">
      <w:pPr>
        <w:pStyle w:val="NoSpacing"/>
      </w:pPr>
    </w:p>
    <w:p w14:paraId="3DD873C5" w14:textId="6DE73075" w:rsidR="002A7177" w:rsidRDefault="00FE69E3" w:rsidP="00F136D5">
      <w:pPr>
        <w:pStyle w:val="NoSpacing"/>
      </w:pPr>
      <w:r>
        <w:t>Figure 28 is a</w:t>
      </w:r>
      <w:r w:rsidR="002A7177">
        <w:t xml:space="preserve"> diagram </w:t>
      </w:r>
      <w:r>
        <w:t>to show</w:t>
      </w:r>
      <w:r w:rsidR="002A7177">
        <w:t xml:space="preserve"> CNN model building flow.</w:t>
      </w:r>
    </w:p>
    <w:p w14:paraId="7124B4AE" w14:textId="452B5DE8" w:rsidR="00700AC3" w:rsidRDefault="00700AC3" w:rsidP="00F136D5">
      <w:pPr>
        <w:pStyle w:val="NoSpacing"/>
      </w:pPr>
      <w:r>
        <w:rPr>
          <w:noProof/>
        </w:rPr>
        <w:drawing>
          <wp:inline distT="0" distB="0" distL="0" distR="0" wp14:anchorId="48D4D8C2" wp14:editId="220F61AA">
            <wp:extent cx="3802710" cy="1927476"/>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0"/>
                    <a:stretch>
                      <a:fillRect/>
                    </a:stretch>
                  </pic:blipFill>
                  <pic:spPr>
                    <a:xfrm>
                      <a:off x="0" y="0"/>
                      <a:ext cx="3814888" cy="1933649"/>
                    </a:xfrm>
                    <a:prstGeom prst="rect">
                      <a:avLst/>
                    </a:prstGeom>
                  </pic:spPr>
                </pic:pic>
              </a:graphicData>
            </a:graphic>
          </wp:inline>
        </w:drawing>
      </w:r>
    </w:p>
    <w:p w14:paraId="2BBE566A" w14:textId="2D134D04" w:rsidR="00A07DEF" w:rsidRDefault="00A07DEF" w:rsidP="00F136D5">
      <w:pPr>
        <w:pStyle w:val="NoSpacing"/>
      </w:pPr>
      <w:r>
        <w:t xml:space="preserve">Figure. </w:t>
      </w:r>
      <w:r w:rsidR="00FE69E3">
        <w:t>2</w:t>
      </w:r>
      <w:r>
        <w:t>8: CNN model building flow (</w:t>
      </w:r>
      <w:r w:rsidRPr="00936D35">
        <w:t>Phung &amp; Rhee</w:t>
      </w:r>
      <w:r>
        <w:t xml:space="preserve">, </w:t>
      </w:r>
      <w:r w:rsidRPr="00936D35">
        <w:t>2019)</w:t>
      </w:r>
      <w:r>
        <w:t>.</w:t>
      </w:r>
    </w:p>
    <w:p w14:paraId="1969854F" w14:textId="77777777" w:rsidR="002A7177" w:rsidRDefault="002A7177" w:rsidP="00F136D5">
      <w:pPr>
        <w:pStyle w:val="NoSpacing"/>
      </w:pPr>
    </w:p>
    <w:p w14:paraId="4A15511E" w14:textId="73B35830" w:rsidR="00700AC3" w:rsidRDefault="00700AC3" w:rsidP="00F136D5">
      <w:pPr>
        <w:pStyle w:val="NoSpacing"/>
      </w:pPr>
      <w:r w:rsidRPr="00700AC3">
        <w:t>Convolutional neural network</w:t>
      </w:r>
      <w:r w:rsidR="002A7177">
        <w:t xml:space="preserve"> (</w:t>
      </w:r>
      <w:r w:rsidRPr="00700AC3">
        <w:t>CNN</w:t>
      </w:r>
      <w:r w:rsidR="002A7177">
        <w:t>)</w:t>
      </w:r>
      <w:r w:rsidRPr="00700AC3">
        <w:t xml:space="preserve"> </w:t>
      </w:r>
      <w:r w:rsidR="002A7177" w:rsidRPr="00700AC3">
        <w:t xml:space="preserve">is </w:t>
      </w:r>
      <w:r w:rsidR="002A7177">
        <w:t xml:space="preserve">a </w:t>
      </w:r>
      <w:r w:rsidR="00156ACF">
        <w:t>well-known</w:t>
      </w:r>
      <w:r w:rsidRPr="00700AC3">
        <w:t xml:space="preserve"> artificial neural network </w:t>
      </w:r>
      <w:r w:rsidR="00156ACF">
        <w:t xml:space="preserve">used </w:t>
      </w:r>
      <w:r w:rsidRPr="00700AC3">
        <w:t>for analyzing images</w:t>
      </w:r>
      <w:r w:rsidR="00865029">
        <w:t xml:space="preserve">. It </w:t>
      </w:r>
      <w:r w:rsidR="002A7177" w:rsidRPr="00700AC3">
        <w:t>detects</w:t>
      </w:r>
      <w:r w:rsidRPr="00700AC3">
        <w:t xml:space="preserve"> patterns </w:t>
      </w:r>
      <w:r w:rsidR="002A7177">
        <w:t xml:space="preserve">in images </w:t>
      </w:r>
      <w:r w:rsidRPr="00700AC3">
        <w:t>and make</w:t>
      </w:r>
      <w:r w:rsidR="002A7177">
        <w:t>s</w:t>
      </w:r>
      <w:r w:rsidRPr="00700AC3">
        <w:t xml:space="preserve"> </w:t>
      </w:r>
      <w:r w:rsidR="002A7177">
        <w:t>meaning</w:t>
      </w:r>
      <w:r w:rsidRPr="00700AC3">
        <w:t xml:space="preserve"> of them. CNN has input layer, hidden </w:t>
      </w:r>
      <w:r w:rsidR="00156ACF" w:rsidRPr="00700AC3">
        <w:t>layer,</w:t>
      </w:r>
      <w:r w:rsidRPr="00700AC3">
        <w:t xml:space="preserve"> and output layer</w:t>
      </w:r>
      <w:r w:rsidR="002A7177">
        <w:t>. H</w:t>
      </w:r>
      <w:r w:rsidRPr="00700AC3">
        <w:t xml:space="preserve">idden layers </w:t>
      </w:r>
      <w:r w:rsidR="002A7177">
        <w:t>are</w:t>
      </w:r>
      <w:r w:rsidRPr="00700AC3">
        <w:t xml:space="preserve"> convolutional layers, </w:t>
      </w:r>
      <w:r w:rsidR="002A7177">
        <w:t>which are the basis of CNN.</w:t>
      </w:r>
    </w:p>
    <w:p w14:paraId="23144B0A" w14:textId="77777777" w:rsidR="002A7177" w:rsidRDefault="002A7177" w:rsidP="00F136D5">
      <w:pPr>
        <w:pStyle w:val="NoSpacing"/>
      </w:pPr>
    </w:p>
    <w:p w14:paraId="0B1B7D92" w14:textId="4591CB2C" w:rsidR="007749D8" w:rsidRDefault="00865029" w:rsidP="00F136D5">
      <w:pPr>
        <w:pStyle w:val="NoSpacing"/>
      </w:pPr>
      <w:r>
        <w:lastRenderedPageBreak/>
        <w:t>Below is the architecture</w:t>
      </w:r>
      <w:r w:rsidR="00016574">
        <w:t xml:space="preserve"> of the model</w:t>
      </w:r>
      <w:r w:rsidR="000A6B57">
        <w:t>:</w:t>
      </w:r>
    </w:p>
    <w:p w14:paraId="034DC953" w14:textId="77777777" w:rsidR="000A6B57" w:rsidRDefault="00865029" w:rsidP="00F136D5">
      <w:pPr>
        <w:pStyle w:val="NoSpacing"/>
      </w:pPr>
      <w:r w:rsidRPr="007749D8">
        <w:rPr>
          <w:b/>
          <w:bCs/>
        </w:rPr>
        <w:t>INPUT</w:t>
      </w:r>
      <w:r>
        <w:t xml:space="preserve"> -&gt; </w:t>
      </w:r>
      <w:r w:rsidRPr="007749D8">
        <w:rPr>
          <w:b/>
          <w:bCs/>
        </w:rPr>
        <w:t>Convolution</w:t>
      </w:r>
      <w:r>
        <w:t xml:space="preserve"> </w:t>
      </w:r>
      <w:r w:rsidRPr="007749D8">
        <w:rPr>
          <w:b/>
          <w:bCs/>
        </w:rPr>
        <w:t>Block1</w:t>
      </w:r>
      <w:r>
        <w:t xml:space="preserve"> </w:t>
      </w:r>
      <w:r w:rsidR="007749D8">
        <w:t>(</w:t>
      </w:r>
      <w:r w:rsidR="007749D8" w:rsidRPr="007749D8">
        <w:rPr>
          <w:sz w:val="16"/>
          <w:szCs w:val="16"/>
        </w:rPr>
        <w:t>Conv</w:t>
      </w:r>
      <w:r w:rsidR="00DD4FF0">
        <w:rPr>
          <w:sz w:val="16"/>
          <w:szCs w:val="16"/>
        </w:rPr>
        <w:t>olution</w:t>
      </w:r>
      <w:r w:rsidR="007749D8" w:rsidRPr="007749D8">
        <w:rPr>
          <w:sz w:val="16"/>
          <w:szCs w:val="16"/>
        </w:rPr>
        <w:t>-&gt;RELU-&gt;MaxPooling-&gt;Dropout</w:t>
      </w:r>
      <w:r w:rsidR="007749D8">
        <w:t xml:space="preserve">) </w:t>
      </w:r>
      <w:r>
        <w:t>-&gt;</w:t>
      </w:r>
      <w:r w:rsidR="007749D8">
        <w:t xml:space="preserve"> </w:t>
      </w:r>
    </w:p>
    <w:p w14:paraId="58BEB669" w14:textId="77777777" w:rsidR="000A6B57" w:rsidRDefault="007749D8" w:rsidP="00F136D5">
      <w:pPr>
        <w:pStyle w:val="NoSpacing"/>
      </w:pPr>
      <w:r w:rsidRPr="007749D8">
        <w:rPr>
          <w:b/>
          <w:bCs/>
        </w:rPr>
        <w:t>Convolution</w:t>
      </w:r>
      <w:r>
        <w:t xml:space="preserve"> </w:t>
      </w:r>
      <w:r w:rsidRPr="007749D8">
        <w:rPr>
          <w:b/>
          <w:bCs/>
        </w:rPr>
        <w:t>Block2</w:t>
      </w:r>
      <w:r>
        <w:t xml:space="preserve"> (</w:t>
      </w:r>
      <w:r w:rsidRPr="007749D8">
        <w:rPr>
          <w:sz w:val="16"/>
          <w:szCs w:val="16"/>
        </w:rPr>
        <w:t>Conv</w:t>
      </w:r>
      <w:r w:rsidR="00DD4FF0">
        <w:rPr>
          <w:sz w:val="16"/>
          <w:szCs w:val="16"/>
        </w:rPr>
        <w:t>olution</w:t>
      </w:r>
      <w:r w:rsidRPr="007749D8">
        <w:rPr>
          <w:sz w:val="16"/>
          <w:szCs w:val="16"/>
        </w:rPr>
        <w:t>&gt;RELU-&gt;MaxPooling-&gt;Dropout-Flatten</w:t>
      </w:r>
      <w:r>
        <w:t xml:space="preserve">)-&gt; </w:t>
      </w:r>
    </w:p>
    <w:p w14:paraId="7A893991" w14:textId="2B077921" w:rsidR="00865029" w:rsidRDefault="007749D8" w:rsidP="00F136D5">
      <w:pPr>
        <w:pStyle w:val="NoSpacing"/>
      </w:pPr>
      <w:r w:rsidRPr="007749D8">
        <w:rPr>
          <w:b/>
          <w:bCs/>
        </w:rPr>
        <w:t>FC</w:t>
      </w:r>
      <w:r w:rsidR="00A247D3">
        <w:rPr>
          <w:b/>
          <w:bCs/>
        </w:rPr>
        <w:t>1</w:t>
      </w:r>
      <w:r>
        <w:t xml:space="preserve"> (</w:t>
      </w:r>
      <w:r w:rsidRPr="007749D8">
        <w:rPr>
          <w:sz w:val="16"/>
          <w:szCs w:val="16"/>
        </w:rPr>
        <w:t>Dense-&gt;RELU-&gt;Dropout</w:t>
      </w:r>
      <w:r>
        <w:t xml:space="preserve">)-&gt; </w:t>
      </w:r>
      <w:r w:rsidRPr="007749D8">
        <w:rPr>
          <w:b/>
          <w:bCs/>
        </w:rPr>
        <w:t>Output</w:t>
      </w:r>
      <w:r>
        <w:t xml:space="preserve"> (</w:t>
      </w:r>
      <w:r w:rsidRPr="007749D8">
        <w:rPr>
          <w:sz w:val="16"/>
          <w:szCs w:val="16"/>
        </w:rPr>
        <w:t>Dense-&gt;Sigmoid</w:t>
      </w:r>
      <w:r>
        <w:t>)</w:t>
      </w:r>
    </w:p>
    <w:p w14:paraId="45223184" w14:textId="38ACFB6B" w:rsidR="007749D8" w:rsidRDefault="007749D8" w:rsidP="00F136D5">
      <w:pPr>
        <w:pStyle w:val="NoSpacing"/>
      </w:pPr>
    </w:p>
    <w:p w14:paraId="3E5DCCF7" w14:textId="0750DC51" w:rsidR="00A247D3" w:rsidRDefault="00016574" w:rsidP="00F136D5">
      <w:pPr>
        <w:pStyle w:val="NoSpacing"/>
      </w:pPr>
      <w:r>
        <w:t>To</w:t>
      </w:r>
      <w:r w:rsidR="00FD0220">
        <w:t xml:space="preserve"> s</w:t>
      </w:r>
      <w:r w:rsidR="00B844F7">
        <w:t>ummariz</w:t>
      </w:r>
      <w:r>
        <w:t>e</w:t>
      </w:r>
      <w:r w:rsidR="00B844F7">
        <w:t xml:space="preserve"> the </w:t>
      </w:r>
      <w:r>
        <w:t>architecture</w:t>
      </w:r>
      <w:r w:rsidR="00B844F7">
        <w:t xml:space="preserve"> shown above, image</w:t>
      </w:r>
      <w:r w:rsidR="007D0DE2">
        <w:t>s</w:t>
      </w:r>
      <w:r w:rsidR="00B844F7">
        <w:t xml:space="preserve"> </w:t>
      </w:r>
      <w:r w:rsidR="007D0DE2">
        <w:t>are</w:t>
      </w:r>
      <w:r w:rsidR="00B844F7">
        <w:t xml:space="preserve"> fed </w:t>
      </w:r>
      <w:r w:rsidR="007D0DE2">
        <w:t>in</w:t>
      </w:r>
      <w:r w:rsidR="00B844F7">
        <w:t>to the network as input. F</w:t>
      </w:r>
      <w:r w:rsidR="00C1509B">
        <w:t>eature extraction is performed</w:t>
      </w:r>
      <w:r w:rsidR="00E233F8">
        <w:t xml:space="preserve"> in </w:t>
      </w:r>
      <w:r w:rsidR="00B844F7">
        <w:t>the convolution blocks (1 &amp;2)</w:t>
      </w:r>
      <w:r w:rsidR="00DD4FF0">
        <w:t xml:space="preserve">. </w:t>
      </w:r>
      <w:r w:rsidR="00B844F7">
        <w:t>The image is</w:t>
      </w:r>
      <w:r w:rsidR="00785BBF">
        <w:t xml:space="preserve"> </w:t>
      </w:r>
      <w:r w:rsidR="00F61397">
        <w:t xml:space="preserve">then </w:t>
      </w:r>
      <w:r w:rsidR="00FD0220">
        <w:t>down sampled</w:t>
      </w:r>
      <w:r w:rsidR="00785BBF">
        <w:t>,</w:t>
      </w:r>
      <w:r w:rsidR="00B844F7">
        <w:t xml:space="preserve"> flattened up and </w:t>
      </w:r>
      <w:r w:rsidR="00F61397">
        <w:t xml:space="preserve">made to </w:t>
      </w:r>
      <w:r w:rsidR="00B844F7">
        <w:t>pass through the</w:t>
      </w:r>
      <w:r w:rsidR="00DD4FF0">
        <w:t xml:space="preserve"> fully connected layer </w:t>
      </w:r>
      <w:r w:rsidR="00F61397">
        <w:t>(</w:t>
      </w:r>
      <w:r w:rsidR="00DD4FF0">
        <w:t>FC</w:t>
      </w:r>
      <w:r w:rsidR="00F61397">
        <w:t>1)</w:t>
      </w:r>
      <w:r w:rsidR="00B844F7">
        <w:t xml:space="preserve"> and </w:t>
      </w:r>
      <w:r w:rsidR="00A247D3">
        <w:t>a dense layer</w:t>
      </w:r>
      <w:r w:rsidR="00D110E2">
        <w:t xml:space="preserve"> </w:t>
      </w:r>
      <w:r w:rsidR="00D110E2">
        <w:t>(</w:t>
      </w:r>
      <w:r w:rsidR="00D110E2" w:rsidRPr="00936D35">
        <w:t>Phung &amp; Rhee</w:t>
      </w:r>
      <w:r w:rsidR="00D110E2">
        <w:t xml:space="preserve">, </w:t>
      </w:r>
      <w:r w:rsidR="00D110E2" w:rsidRPr="00936D35">
        <w:t>2019)</w:t>
      </w:r>
      <w:r w:rsidR="00B844F7">
        <w:t>.</w:t>
      </w:r>
    </w:p>
    <w:p w14:paraId="554F6FB9" w14:textId="77777777" w:rsidR="00DC20B8" w:rsidRDefault="00DC20B8" w:rsidP="00F136D5">
      <w:pPr>
        <w:pStyle w:val="NoSpacing"/>
      </w:pPr>
    </w:p>
    <w:p w14:paraId="0697900A" w14:textId="73922239" w:rsidR="00710C5B" w:rsidRDefault="00710C5B" w:rsidP="00710C5B">
      <w:r>
        <w:t>4.3.4. Predicting images with the model:</w:t>
      </w:r>
    </w:p>
    <w:p w14:paraId="49628EAC" w14:textId="34634A22" w:rsidR="00EB21DA" w:rsidRDefault="0058171F" w:rsidP="00710C5B">
      <w:r>
        <w:t>At this point</w:t>
      </w:r>
      <w:r w:rsidR="00710C5B">
        <w:t xml:space="preserve"> new sets of images to </w:t>
      </w:r>
      <w:r>
        <w:t>determine</w:t>
      </w:r>
      <w:r w:rsidR="00710C5B">
        <w:t xml:space="preserve"> if a person is wearing mask or not</w:t>
      </w:r>
      <w:r>
        <w:t xml:space="preserve"> can be used</w:t>
      </w:r>
      <w:r w:rsidR="00710C5B">
        <w:t>. The below shows successful prediction of two images that were uploaded. The model successfully labelled image with no mask and the image with mask on.</w:t>
      </w:r>
      <w:r w:rsidR="00EB21DA">
        <w:t xml:space="preserve">  Please see the snapshot below</w:t>
      </w:r>
      <w:r>
        <w:t xml:space="preserve"> in figure 29</w:t>
      </w:r>
      <w:r w:rsidR="00EB21DA">
        <w:t>.</w:t>
      </w:r>
    </w:p>
    <w:p w14:paraId="0D9FD4E6" w14:textId="601FD8E9" w:rsidR="00710C5B" w:rsidRDefault="00710C5B" w:rsidP="00710C5B">
      <w:r>
        <w:rPr>
          <w:noProof/>
        </w:rPr>
        <w:drawing>
          <wp:inline distT="0" distB="0" distL="0" distR="0" wp14:anchorId="59D91479" wp14:editId="77F34F87">
            <wp:extent cx="5137744" cy="3954344"/>
            <wp:effectExtent l="0" t="0" r="6350" b="825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41"/>
                    <a:stretch>
                      <a:fillRect/>
                    </a:stretch>
                  </pic:blipFill>
                  <pic:spPr>
                    <a:xfrm>
                      <a:off x="0" y="0"/>
                      <a:ext cx="5155163" cy="3967751"/>
                    </a:xfrm>
                    <a:prstGeom prst="rect">
                      <a:avLst/>
                    </a:prstGeom>
                  </pic:spPr>
                </pic:pic>
              </a:graphicData>
            </a:graphic>
          </wp:inline>
        </w:drawing>
      </w:r>
    </w:p>
    <w:p w14:paraId="40D15C54" w14:textId="2BD1FC2A" w:rsidR="0058171F" w:rsidRDefault="0058171F" w:rsidP="00710C5B">
      <w:r>
        <w:t xml:space="preserve">Figure.29: Snapshot of labelled </w:t>
      </w:r>
      <w:r w:rsidR="001032A6">
        <w:t xml:space="preserve">images </w:t>
      </w:r>
      <w:r>
        <w:t>as mask and nomask.</w:t>
      </w:r>
    </w:p>
    <w:p w14:paraId="47B730D4" w14:textId="77777777" w:rsidR="00710C5B" w:rsidRDefault="00710C5B" w:rsidP="00710C5B"/>
    <w:p w14:paraId="4DDDFFD5" w14:textId="123F22DF" w:rsidR="00B20BBD" w:rsidRDefault="00B20BBD" w:rsidP="00B20BBD"/>
    <w:p w14:paraId="2811EDA1" w14:textId="27DF41B4" w:rsidR="00F46CA3" w:rsidRDefault="00F46CA3" w:rsidP="00FA0A4E"/>
    <w:p w14:paraId="2CA9DEBE" w14:textId="000E758A" w:rsidR="00850920" w:rsidRDefault="00850920" w:rsidP="00850920"/>
    <w:p w14:paraId="46CBD422" w14:textId="77777777" w:rsidR="00850920" w:rsidRDefault="00850920" w:rsidP="00850920"/>
    <w:p w14:paraId="11706074" w14:textId="77777777" w:rsidR="0017216C" w:rsidRDefault="0017216C" w:rsidP="00FA0A4E"/>
    <w:p w14:paraId="3B326988" w14:textId="0BD2D25D" w:rsidR="00DC4376" w:rsidRDefault="00EF24C6" w:rsidP="006B2235">
      <w:pPr>
        <w:pStyle w:val="Heading1"/>
        <w:numPr>
          <w:ilvl w:val="0"/>
          <w:numId w:val="1"/>
        </w:numPr>
        <w:spacing w:after="120"/>
        <w:ind w:left="714" w:hanging="357"/>
      </w:pPr>
      <w:bookmarkStart w:id="5" w:name="_Toc81369508"/>
      <w:r>
        <w:lastRenderedPageBreak/>
        <w:t>Testing and Evaluation</w:t>
      </w:r>
      <w:bookmarkEnd w:id="5"/>
    </w:p>
    <w:p w14:paraId="31DCDF8D" w14:textId="243885A1" w:rsidR="00F136C6" w:rsidRPr="00F136C6" w:rsidRDefault="00F136C6" w:rsidP="00F136C6">
      <w:r>
        <w:t xml:space="preserve">To ensure good performance of the models built, it </w:t>
      </w:r>
      <w:r w:rsidR="00EB21DA">
        <w:t>is</w:t>
      </w:r>
      <w:r>
        <w:t xml:space="preserve"> necessary to test and evaluate their performances. First, </w:t>
      </w:r>
      <w:r w:rsidR="00EB21DA">
        <w:t xml:space="preserve">tested </w:t>
      </w:r>
      <w:r>
        <w:t>the timeseries forecast models, then the CNN model built for facemask detection.</w:t>
      </w:r>
    </w:p>
    <w:p w14:paraId="6101F77D" w14:textId="527A51B7" w:rsidR="0081744D" w:rsidRDefault="0081744D" w:rsidP="0081744D">
      <w:r>
        <w:t xml:space="preserve">5.1. </w:t>
      </w:r>
      <w:r w:rsidR="002F3727">
        <w:t xml:space="preserve">Testing </w:t>
      </w:r>
      <w:r>
        <w:t>Timeseries Forecast</w:t>
      </w:r>
      <w:r w:rsidR="002F3727">
        <w:t xml:space="preserve"> models</w:t>
      </w:r>
      <w:r>
        <w:t>:</w:t>
      </w:r>
    </w:p>
    <w:p w14:paraId="3E409CE1" w14:textId="6C2FD0E6" w:rsidR="008C3B8C" w:rsidRDefault="001D7264" w:rsidP="0081744D">
      <w:r>
        <w:t>I used error metrics, MAPE</w:t>
      </w:r>
      <w:r w:rsidR="00C8586F">
        <w:t xml:space="preserve"> </w:t>
      </w:r>
      <w:r>
        <w:t>(mean absolute percentage error) and RMSLE (root mean squared logarithmic error) to evaluate the performance</w:t>
      </w:r>
      <w:r w:rsidR="008C3B8C">
        <w:t xml:space="preserve"> of the timeseries forecast models</w:t>
      </w:r>
      <w:r>
        <w:t>.</w:t>
      </w:r>
    </w:p>
    <w:p w14:paraId="016DECC9" w14:textId="30E58097" w:rsidR="00C8586F" w:rsidRDefault="00C8586F" w:rsidP="0081744D">
      <w:r>
        <w:t xml:space="preserve">After splitting the data to train and test sets, I trained Holt-Winters, Arima, Sarima, Linear Regression, Random </w:t>
      </w:r>
      <w:r w:rsidR="00EB21DA">
        <w:t>forests,</w:t>
      </w:r>
      <w:r>
        <w:t xml:space="preserve"> and Facebook prophet models on the train</w:t>
      </w:r>
      <w:r w:rsidR="00FC744B">
        <w:t xml:space="preserve"> set</w:t>
      </w:r>
      <w:r>
        <w:t>. Prediction was made based on the trained data and validated against the test data</w:t>
      </w:r>
      <w:r w:rsidR="00FC744B">
        <w:t>. Below show performance</w:t>
      </w:r>
      <w:r w:rsidR="00D65E4D">
        <w:t>s</w:t>
      </w:r>
      <w:r w:rsidR="00FC744B">
        <w:t xml:space="preserve"> of </w:t>
      </w:r>
      <w:r w:rsidR="00D65E4D">
        <w:t>each of the</w:t>
      </w:r>
      <w:r w:rsidR="00FC744B">
        <w:t xml:space="preserve"> models.</w:t>
      </w:r>
    </w:p>
    <w:p w14:paraId="07D6F248" w14:textId="77777777" w:rsidR="00C8586F" w:rsidRDefault="00C8586F" w:rsidP="0081744D"/>
    <w:p w14:paraId="4844014A" w14:textId="7F9C8D1B" w:rsidR="00BD50F1" w:rsidRDefault="00BD50F1" w:rsidP="0081744D">
      <w:r>
        <w:t>5.1.1. Holt-Winters</w:t>
      </w:r>
      <w:r w:rsidR="00D65E4D">
        <w:t xml:space="preserve"> performance</w:t>
      </w:r>
    </w:p>
    <w:p w14:paraId="11E82B7B" w14:textId="20188D17" w:rsidR="00FC744B" w:rsidRDefault="00FC744B" w:rsidP="0081744D">
      <w:r>
        <w:t>Holt-Winter gave RMSLE value of 4.25 and MAPE value of 2.996 as shown.</w:t>
      </w:r>
    </w:p>
    <w:p w14:paraId="4B3ECA1E" w14:textId="31C392FA" w:rsidR="00F16A43" w:rsidRDefault="00C8586F" w:rsidP="00F16A43">
      <w:r>
        <w:rPr>
          <w:noProof/>
        </w:rPr>
        <w:drawing>
          <wp:inline distT="0" distB="0" distL="0" distR="0" wp14:anchorId="44C1B071" wp14:editId="55D8A6DE">
            <wp:extent cx="5731510" cy="2175510"/>
            <wp:effectExtent l="0" t="0" r="2540" b="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2"/>
                    <a:stretch>
                      <a:fillRect/>
                    </a:stretch>
                  </pic:blipFill>
                  <pic:spPr>
                    <a:xfrm>
                      <a:off x="0" y="0"/>
                      <a:ext cx="5731510" cy="2175510"/>
                    </a:xfrm>
                    <a:prstGeom prst="rect">
                      <a:avLst/>
                    </a:prstGeom>
                  </pic:spPr>
                </pic:pic>
              </a:graphicData>
            </a:graphic>
          </wp:inline>
        </w:drawing>
      </w:r>
    </w:p>
    <w:p w14:paraId="36EA51BE" w14:textId="1AD0FA2C" w:rsidR="001032A6" w:rsidRDefault="001032A6" w:rsidP="00F16A43">
      <w:r>
        <w:t xml:space="preserve">Figure.30: Snapshot of </w:t>
      </w:r>
      <w:r w:rsidR="00820DE5">
        <w:t>Holt-Winter error metric.</w:t>
      </w:r>
    </w:p>
    <w:p w14:paraId="07F9BDB5" w14:textId="77777777" w:rsidR="00C8586F" w:rsidRDefault="00C8586F" w:rsidP="00F16A43"/>
    <w:p w14:paraId="42DCB053" w14:textId="504C5E0F" w:rsidR="00F16A43" w:rsidRDefault="00F16A43" w:rsidP="00F16A43">
      <w:r>
        <w:t xml:space="preserve">Further tuning of the model parameters </w:t>
      </w:r>
      <w:r w:rsidR="00FC744B">
        <w:t>slightly reduced RMSLE to 4.196 but no improvement to MAPE, value 3.03.</w:t>
      </w:r>
      <w:r w:rsidR="00820DE5">
        <w:t xml:space="preserve"> See figure 31 below.</w:t>
      </w:r>
    </w:p>
    <w:p w14:paraId="2765284F" w14:textId="1CC137CC" w:rsidR="00F16A43" w:rsidRDefault="00C8586F" w:rsidP="00F16A43">
      <w:r>
        <w:rPr>
          <w:noProof/>
        </w:rPr>
        <w:lastRenderedPageBreak/>
        <w:drawing>
          <wp:inline distT="0" distB="0" distL="0" distR="0" wp14:anchorId="6E6A1461" wp14:editId="686D7530">
            <wp:extent cx="5731510" cy="2296795"/>
            <wp:effectExtent l="0" t="0" r="2540" b="8255"/>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43"/>
                    <a:stretch>
                      <a:fillRect/>
                    </a:stretch>
                  </pic:blipFill>
                  <pic:spPr>
                    <a:xfrm>
                      <a:off x="0" y="0"/>
                      <a:ext cx="5731510" cy="2296795"/>
                    </a:xfrm>
                    <a:prstGeom prst="rect">
                      <a:avLst/>
                    </a:prstGeom>
                  </pic:spPr>
                </pic:pic>
              </a:graphicData>
            </a:graphic>
          </wp:inline>
        </w:drawing>
      </w:r>
    </w:p>
    <w:p w14:paraId="2BFD82E9" w14:textId="2A567023" w:rsidR="00820DE5" w:rsidRDefault="00820DE5" w:rsidP="00820DE5">
      <w:r>
        <w:t>Figure.31: Snapshot of Holt-Winter error metric after parameter tuning.</w:t>
      </w:r>
    </w:p>
    <w:p w14:paraId="3B86587D" w14:textId="77777777" w:rsidR="00820DE5" w:rsidRDefault="00820DE5" w:rsidP="00F16A43"/>
    <w:p w14:paraId="50B502F1" w14:textId="77777777" w:rsidR="00F16A43" w:rsidRDefault="00F16A43" w:rsidP="0081744D"/>
    <w:p w14:paraId="1D438D12" w14:textId="2C161861" w:rsidR="00770047" w:rsidRDefault="00770047" w:rsidP="00770047">
      <w:r>
        <w:t>5.1.2. Arima</w:t>
      </w:r>
      <w:r w:rsidR="00D65E4D">
        <w:t xml:space="preserve"> performance</w:t>
      </w:r>
    </w:p>
    <w:p w14:paraId="4A4F7D3B" w14:textId="635640E0" w:rsidR="00F16A43" w:rsidRDefault="00FC744B" w:rsidP="00F16A43">
      <w:r>
        <w:t>Arima</w:t>
      </w:r>
      <w:r w:rsidR="00F16A43">
        <w:t xml:space="preserve"> model assessment shows the model performed very well with a low RMSLE value of </w:t>
      </w:r>
      <w:r w:rsidR="000C495D">
        <w:t>4</w:t>
      </w:r>
      <w:r w:rsidR="00F16A43">
        <w:t>.0</w:t>
      </w:r>
      <w:r w:rsidR="000C495D">
        <w:t>65 and MAPE 2.79</w:t>
      </w:r>
      <w:r w:rsidR="00F16A43">
        <w:t xml:space="preserve"> as shown.</w:t>
      </w:r>
    </w:p>
    <w:p w14:paraId="66840CC9" w14:textId="5118B419" w:rsidR="00F16A43" w:rsidRDefault="00FC744B" w:rsidP="00F16A43">
      <w:r>
        <w:rPr>
          <w:noProof/>
        </w:rPr>
        <w:drawing>
          <wp:inline distT="0" distB="0" distL="0" distR="0" wp14:anchorId="0107A670" wp14:editId="75AA11DC">
            <wp:extent cx="4748557" cy="2361652"/>
            <wp:effectExtent l="0" t="0" r="0" b="635"/>
            <wp:docPr id="143" name="Picture 1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 application&#10;&#10;Description automatically generated"/>
                    <pic:cNvPicPr/>
                  </pic:nvPicPr>
                  <pic:blipFill>
                    <a:blip r:embed="rId44"/>
                    <a:stretch>
                      <a:fillRect/>
                    </a:stretch>
                  </pic:blipFill>
                  <pic:spPr>
                    <a:xfrm>
                      <a:off x="0" y="0"/>
                      <a:ext cx="4756630" cy="2365667"/>
                    </a:xfrm>
                    <a:prstGeom prst="rect">
                      <a:avLst/>
                    </a:prstGeom>
                  </pic:spPr>
                </pic:pic>
              </a:graphicData>
            </a:graphic>
          </wp:inline>
        </w:drawing>
      </w:r>
    </w:p>
    <w:p w14:paraId="1D35EE38" w14:textId="0A643BF1" w:rsidR="00820DE5" w:rsidRDefault="00820DE5" w:rsidP="00820DE5">
      <w:r>
        <w:t>Figure.32: Snapshot of Arima error metric.</w:t>
      </w:r>
    </w:p>
    <w:p w14:paraId="3BC20490" w14:textId="77777777" w:rsidR="00820DE5" w:rsidRDefault="00820DE5" w:rsidP="00F16A43"/>
    <w:p w14:paraId="64E0202C" w14:textId="77777777" w:rsidR="00F16A43" w:rsidRDefault="00F16A43" w:rsidP="0081744D"/>
    <w:p w14:paraId="38D36717" w14:textId="3328F092" w:rsidR="00F16A43" w:rsidRDefault="00F16A43" w:rsidP="00F16A43">
      <w:r>
        <w:t>5.1.</w:t>
      </w:r>
      <w:r w:rsidR="000C495D">
        <w:t>3</w:t>
      </w:r>
      <w:r>
        <w:t>. Sarima</w:t>
      </w:r>
      <w:r w:rsidR="00D65E4D">
        <w:t xml:space="preserve"> performance</w:t>
      </w:r>
    </w:p>
    <w:p w14:paraId="4B11071C" w14:textId="0FF6E83A" w:rsidR="00F16A43" w:rsidRDefault="00274C22" w:rsidP="00F16A43">
      <w:r>
        <w:t>Sarima</w:t>
      </w:r>
      <w:r w:rsidR="00F16A43">
        <w:t xml:space="preserve"> showed a very performance with the RMSLE of </w:t>
      </w:r>
      <w:r>
        <w:t>4</w:t>
      </w:r>
      <w:r w:rsidR="00F16A43">
        <w:t>.</w:t>
      </w:r>
      <w:r>
        <w:t>623 and MAPE of 3.05</w:t>
      </w:r>
      <w:r w:rsidR="00F16A43">
        <w:t>.</w:t>
      </w:r>
      <w:r w:rsidR="00820DE5">
        <w:t xml:space="preserve"> See figure 33.</w:t>
      </w:r>
    </w:p>
    <w:p w14:paraId="674A8900" w14:textId="6AEE1D3C" w:rsidR="00F16A43" w:rsidRDefault="00274C22" w:rsidP="00F16A43">
      <w:r>
        <w:rPr>
          <w:noProof/>
        </w:rPr>
        <w:lastRenderedPageBreak/>
        <w:drawing>
          <wp:inline distT="0" distB="0" distL="0" distR="0" wp14:anchorId="756E30C8" wp14:editId="740717CD">
            <wp:extent cx="4525951" cy="1931026"/>
            <wp:effectExtent l="0" t="0" r="825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2323" cy="1938011"/>
                    </a:xfrm>
                    <a:prstGeom prst="rect">
                      <a:avLst/>
                    </a:prstGeom>
                  </pic:spPr>
                </pic:pic>
              </a:graphicData>
            </a:graphic>
          </wp:inline>
        </w:drawing>
      </w:r>
    </w:p>
    <w:p w14:paraId="16C8D772" w14:textId="600CD745" w:rsidR="00820DE5" w:rsidRDefault="00820DE5" w:rsidP="00820DE5">
      <w:r>
        <w:t>Figure.33: Snapshot of Sarima error metric.</w:t>
      </w:r>
    </w:p>
    <w:p w14:paraId="4BE4777D" w14:textId="77777777" w:rsidR="00820DE5" w:rsidRDefault="00820DE5" w:rsidP="00F16A43"/>
    <w:p w14:paraId="0F2794AB" w14:textId="77777777" w:rsidR="00D65E4D" w:rsidRDefault="00D65E4D" w:rsidP="00F16A43"/>
    <w:p w14:paraId="40EBC25A" w14:textId="02BF3081" w:rsidR="00F16A43" w:rsidRDefault="00F16A43" w:rsidP="00F16A43">
      <w:r>
        <w:t>5.1.</w:t>
      </w:r>
      <w:r w:rsidR="00274C22">
        <w:t>4</w:t>
      </w:r>
      <w:r>
        <w:t>. Linear Regression</w:t>
      </w:r>
      <w:r w:rsidR="00D65E4D">
        <w:t xml:space="preserve"> performance</w:t>
      </w:r>
    </w:p>
    <w:p w14:paraId="389C74F2" w14:textId="3420365F" w:rsidR="00F16A43" w:rsidRDefault="00F16A43" w:rsidP="00F16A43">
      <w:r>
        <w:t xml:space="preserve">On assessing </w:t>
      </w:r>
      <w:r w:rsidR="00274C22">
        <w:t>Linear regression</w:t>
      </w:r>
      <w:r>
        <w:t xml:space="preserve">, </w:t>
      </w:r>
      <w:r w:rsidR="00274C22">
        <w:t>it</w:t>
      </w:r>
      <w:r>
        <w:t xml:space="preserve"> resulted in </w:t>
      </w:r>
      <w:r w:rsidR="00274C22">
        <w:t>RMSLE</w:t>
      </w:r>
      <w:r>
        <w:t xml:space="preserve"> of </w:t>
      </w:r>
      <w:r w:rsidR="00274C22">
        <w:t>13</w:t>
      </w:r>
      <w:r>
        <w:t>.</w:t>
      </w:r>
      <w:r w:rsidR="00274C22">
        <w:t>548 and MAPE of 11.73</w:t>
      </w:r>
      <w:r>
        <w:t xml:space="preserve"> for the regression</w:t>
      </w:r>
      <w:r w:rsidR="00820DE5">
        <w:t xml:space="preserve"> as in figure 34</w:t>
      </w:r>
      <w:r>
        <w:t>.</w:t>
      </w:r>
    </w:p>
    <w:p w14:paraId="1580A94C" w14:textId="7B21E943" w:rsidR="00F16A43" w:rsidRDefault="00274C22" w:rsidP="00F16A43">
      <w:r>
        <w:rPr>
          <w:noProof/>
        </w:rPr>
        <w:drawing>
          <wp:inline distT="0" distB="0" distL="0" distR="0" wp14:anchorId="451B70A7" wp14:editId="57D78BAF">
            <wp:extent cx="4098354" cy="1920678"/>
            <wp:effectExtent l="0" t="0" r="0" b="3810"/>
            <wp:docPr id="145" name="Picture 1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email&#10;&#10;Description automatically generated"/>
                    <pic:cNvPicPr/>
                  </pic:nvPicPr>
                  <pic:blipFill>
                    <a:blip r:embed="rId46"/>
                    <a:stretch>
                      <a:fillRect/>
                    </a:stretch>
                  </pic:blipFill>
                  <pic:spPr>
                    <a:xfrm>
                      <a:off x="0" y="0"/>
                      <a:ext cx="4105167" cy="1923871"/>
                    </a:xfrm>
                    <a:prstGeom prst="rect">
                      <a:avLst/>
                    </a:prstGeom>
                  </pic:spPr>
                </pic:pic>
              </a:graphicData>
            </a:graphic>
          </wp:inline>
        </w:drawing>
      </w:r>
    </w:p>
    <w:p w14:paraId="6BEED5D3" w14:textId="73F40530" w:rsidR="00820DE5" w:rsidRDefault="00820DE5" w:rsidP="00820DE5">
      <w:r>
        <w:t>Figure.34: Snapshot of Linear regression error metric.</w:t>
      </w:r>
    </w:p>
    <w:p w14:paraId="03EB75A5" w14:textId="2EA0EB79" w:rsidR="00F16A43" w:rsidRDefault="00820DE5" w:rsidP="00F16A43">
      <w:r>
        <w:t>Linear regression m</w:t>
      </w:r>
      <w:r w:rsidR="00F16A43">
        <w:t>odel did not show a very good performance on the data compared to the previous models.</w:t>
      </w:r>
    </w:p>
    <w:p w14:paraId="7B0CF4C8" w14:textId="0AFDD653" w:rsidR="00F16A43" w:rsidRDefault="00F16A43" w:rsidP="00F16A43">
      <w:r>
        <w:t>L</w:t>
      </w:r>
      <w:r w:rsidRPr="008A13DB">
        <w:t>ooking at the feature importance given by the model</w:t>
      </w:r>
      <w:r>
        <w:t xml:space="preserve">, </w:t>
      </w:r>
      <w:r w:rsidR="00274C22">
        <w:t>month</w:t>
      </w:r>
      <w:r w:rsidRPr="008A13DB">
        <w:t xml:space="preserve"> </w:t>
      </w:r>
      <w:r>
        <w:t>variable shows</w:t>
      </w:r>
      <w:r w:rsidRPr="008A13DB">
        <w:t xml:space="preserve"> the highest coefficient value</w:t>
      </w:r>
      <w:r>
        <w:t xml:space="preserve">. </w:t>
      </w:r>
      <w:r w:rsidR="00274C22">
        <w:t>In other words</w:t>
      </w:r>
      <w:r w:rsidRPr="008A13DB">
        <w:t xml:space="preserve">, </w:t>
      </w:r>
      <w:r w:rsidR="00274C22">
        <w:t>the feature</w:t>
      </w:r>
      <w:r w:rsidRPr="008A13DB">
        <w:t xml:space="preserve"> was the most </w:t>
      </w:r>
      <w:r w:rsidR="00274C22">
        <w:t>relevant</w:t>
      </w:r>
      <w:r w:rsidRPr="008A13DB">
        <w:t xml:space="preserve"> feature for </w:t>
      </w:r>
      <w:r w:rsidR="00274C22">
        <w:t>giving</w:t>
      </w:r>
      <w:r w:rsidRPr="008A13DB">
        <w:t xml:space="preserve"> the prediction</w:t>
      </w:r>
      <w:r>
        <w:t>.</w:t>
      </w:r>
      <w:r w:rsidR="00820DE5">
        <w:t xml:space="preserve"> This is shown in figure 35 below.</w:t>
      </w:r>
    </w:p>
    <w:p w14:paraId="44753256" w14:textId="306C62A2" w:rsidR="00F16A43" w:rsidRDefault="00274C22" w:rsidP="00F16A43">
      <w:r>
        <w:rPr>
          <w:noProof/>
        </w:rPr>
        <w:lastRenderedPageBreak/>
        <w:drawing>
          <wp:inline distT="0" distB="0" distL="0" distR="0" wp14:anchorId="3879FE4F" wp14:editId="65AADCF4">
            <wp:extent cx="3927315" cy="2737220"/>
            <wp:effectExtent l="0" t="0" r="0" b="6350"/>
            <wp:docPr id="146" name="Picture 1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10;&#10;Description automatically generated"/>
                    <pic:cNvPicPr/>
                  </pic:nvPicPr>
                  <pic:blipFill>
                    <a:blip r:embed="rId47"/>
                    <a:stretch>
                      <a:fillRect/>
                    </a:stretch>
                  </pic:blipFill>
                  <pic:spPr>
                    <a:xfrm>
                      <a:off x="0" y="0"/>
                      <a:ext cx="3934549" cy="2742262"/>
                    </a:xfrm>
                    <a:prstGeom prst="rect">
                      <a:avLst/>
                    </a:prstGeom>
                  </pic:spPr>
                </pic:pic>
              </a:graphicData>
            </a:graphic>
          </wp:inline>
        </w:drawing>
      </w:r>
    </w:p>
    <w:p w14:paraId="49109BBF" w14:textId="378CBA5D" w:rsidR="00A07DEF" w:rsidRDefault="00A07DEF" w:rsidP="00F16A43">
      <w:r>
        <w:t>Figure.</w:t>
      </w:r>
      <w:r w:rsidR="00820DE5">
        <w:t>35</w:t>
      </w:r>
      <w:r>
        <w:t>: Feature importance of Linear regression</w:t>
      </w:r>
    </w:p>
    <w:p w14:paraId="37220D7E" w14:textId="77777777" w:rsidR="00A07DEF" w:rsidRDefault="00A07DEF" w:rsidP="00F16A43"/>
    <w:p w14:paraId="016C8A41" w14:textId="77777777" w:rsidR="00F16A43" w:rsidRDefault="00F16A43" w:rsidP="00F16A43"/>
    <w:p w14:paraId="349D455B" w14:textId="29BB29FC" w:rsidR="00F16A43" w:rsidRDefault="00F16A43" w:rsidP="00F16A43">
      <w:r>
        <w:t>5.1.</w:t>
      </w:r>
      <w:r w:rsidR="008954BA">
        <w:t>5</w:t>
      </w:r>
      <w:r>
        <w:t>. Random Forest</w:t>
      </w:r>
      <w:r w:rsidR="00D65E4D">
        <w:t xml:space="preserve"> performance</w:t>
      </w:r>
    </w:p>
    <w:p w14:paraId="7351E3EE" w14:textId="6FF6BD79" w:rsidR="00820DE5" w:rsidRDefault="00820DE5" w:rsidP="00820DE5">
      <w:r>
        <w:t>Random forest model did not also show very good performance on the test data as can be seen in figure 36.</w:t>
      </w:r>
    </w:p>
    <w:p w14:paraId="6E0D0648" w14:textId="2CD652DC" w:rsidR="00F16A43" w:rsidRDefault="006E2158" w:rsidP="00F16A43">
      <w:r>
        <w:rPr>
          <w:noProof/>
        </w:rPr>
        <w:drawing>
          <wp:inline distT="0" distB="0" distL="0" distR="0" wp14:anchorId="513CE5FA" wp14:editId="71F82D75">
            <wp:extent cx="3484136" cy="2190613"/>
            <wp:effectExtent l="0" t="0" r="2540" b="635"/>
            <wp:docPr id="147" name="Picture 1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Graphical user interface, text, application, email&#10;&#10;Description automatically generated"/>
                    <pic:cNvPicPr/>
                  </pic:nvPicPr>
                  <pic:blipFill>
                    <a:blip r:embed="rId48"/>
                    <a:stretch>
                      <a:fillRect/>
                    </a:stretch>
                  </pic:blipFill>
                  <pic:spPr>
                    <a:xfrm>
                      <a:off x="0" y="0"/>
                      <a:ext cx="3491174" cy="2195038"/>
                    </a:xfrm>
                    <a:prstGeom prst="rect">
                      <a:avLst/>
                    </a:prstGeom>
                  </pic:spPr>
                </pic:pic>
              </a:graphicData>
            </a:graphic>
          </wp:inline>
        </w:drawing>
      </w:r>
    </w:p>
    <w:p w14:paraId="61F9384A" w14:textId="28A381CD" w:rsidR="00820DE5" w:rsidRDefault="00820DE5" w:rsidP="00820DE5">
      <w:r>
        <w:t>Figure.36: Snapshot of Random Forest error metric.</w:t>
      </w:r>
    </w:p>
    <w:p w14:paraId="0D238DF6" w14:textId="79E7CE26" w:rsidR="00682905" w:rsidRDefault="00820DE5" w:rsidP="00682905">
      <w:r>
        <w:t>Here, a score of 15.495 for RMSLE value and 11.73 for MAPE was achieved.</w:t>
      </w:r>
      <w:r w:rsidR="00682905">
        <w:t xml:space="preserve"> L</w:t>
      </w:r>
      <w:r w:rsidR="00682905" w:rsidRPr="008A13DB">
        <w:t xml:space="preserve">ooking at feature importance </w:t>
      </w:r>
      <w:r w:rsidR="00682905">
        <w:t xml:space="preserve">by the model in figure 37, </w:t>
      </w:r>
      <w:r w:rsidR="00682905" w:rsidRPr="007C67EA">
        <w:t xml:space="preserve">shows </w:t>
      </w:r>
      <w:r w:rsidR="00682905">
        <w:t>year</w:t>
      </w:r>
      <w:r w:rsidR="00682905" w:rsidRPr="007C67EA">
        <w:t xml:space="preserve"> </w:t>
      </w:r>
      <w:r w:rsidR="00682905">
        <w:t xml:space="preserve">variable </w:t>
      </w:r>
      <w:r w:rsidR="00682905" w:rsidRPr="007C67EA">
        <w:t xml:space="preserve">as the most </w:t>
      </w:r>
      <w:r w:rsidR="00682905">
        <w:t>useful</w:t>
      </w:r>
      <w:r w:rsidR="00682905" w:rsidRPr="007C67EA">
        <w:t xml:space="preserve"> feature</w:t>
      </w:r>
      <w:r w:rsidR="00682905">
        <w:t xml:space="preserve"> in giving the predictions.</w:t>
      </w:r>
    </w:p>
    <w:p w14:paraId="23B75337" w14:textId="77777777" w:rsidR="00820DE5" w:rsidRDefault="00820DE5" w:rsidP="00820DE5"/>
    <w:p w14:paraId="353589EE" w14:textId="77777777" w:rsidR="00820DE5" w:rsidRDefault="00820DE5" w:rsidP="00F16A43"/>
    <w:p w14:paraId="79C77A26" w14:textId="13D91302" w:rsidR="00F16A43" w:rsidRDefault="006E2158" w:rsidP="00F16A43">
      <w:r>
        <w:rPr>
          <w:noProof/>
        </w:rPr>
        <w:lastRenderedPageBreak/>
        <w:drawing>
          <wp:inline distT="0" distB="0" distL="0" distR="0" wp14:anchorId="7284F430" wp14:editId="1A2B27EF">
            <wp:extent cx="3555149" cy="2822141"/>
            <wp:effectExtent l="0" t="0" r="7620" b="0"/>
            <wp:docPr id="148" name="Picture 1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10;&#10;Description automatically generated"/>
                    <pic:cNvPicPr/>
                  </pic:nvPicPr>
                  <pic:blipFill>
                    <a:blip r:embed="rId49"/>
                    <a:stretch>
                      <a:fillRect/>
                    </a:stretch>
                  </pic:blipFill>
                  <pic:spPr>
                    <a:xfrm>
                      <a:off x="0" y="0"/>
                      <a:ext cx="3561286" cy="2827012"/>
                    </a:xfrm>
                    <a:prstGeom prst="rect">
                      <a:avLst/>
                    </a:prstGeom>
                  </pic:spPr>
                </pic:pic>
              </a:graphicData>
            </a:graphic>
          </wp:inline>
        </w:drawing>
      </w:r>
    </w:p>
    <w:p w14:paraId="09BAFBF6" w14:textId="0E80C028" w:rsidR="00A07DEF" w:rsidRDefault="00A07DEF" w:rsidP="00F16A43">
      <w:r>
        <w:t>Figure.</w:t>
      </w:r>
      <w:r w:rsidR="00820DE5">
        <w:t>37</w:t>
      </w:r>
      <w:r>
        <w:t xml:space="preserve">: Feature importance of </w:t>
      </w:r>
      <w:r w:rsidR="00583A88">
        <w:t>Random Forest</w:t>
      </w:r>
    </w:p>
    <w:p w14:paraId="1FC97457" w14:textId="77777777" w:rsidR="00F16A43" w:rsidRDefault="00F16A43" w:rsidP="00F16A43"/>
    <w:p w14:paraId="74239EC6" w14:textId="77777777" w:rsidR="00F16A43" w:rsidRDefault="00F16A43" w:rsidP="00F16A43"/>
    <w:p w14:paraId="368C0F9A" w14:textId="1CE94094" w:rsidR="00770047" w:rsidRDefault="00770047" w:rsidP="0081744D"/>
    <w:p w14:paraId="4E795771" w14:textId="4AE568BB" w:rsidR="00770047" w:rsidRDefault="00770047" w:rsidP="00770047">
      <w:r>
        <w:t>5.1.</w:t>
      </w:r>
      <w:r w:rsidR="00095EDB">
        <w:t>6</w:t>
      </w:r>
      <w:r>
        <w:t>. Facebook Prophet</w:t>
      </w:r>
      <w:r w:rsidR="00D65E4D">
        <w:t xml:space="preserve"> performance</w:t>
      </w:r>
    </w:p>
    <w:p w14:paraId="27AA2845" w14:textId="2B54908D" w:rsidR="007A6E6B" w:rsidRDefault="0035613C" w:rsidP="007A6E6B">
      <w:r>
        <w:t>The</w:t>
      </w:r>
      <w:r w:rsidR="007A6E6B">
        <w:t xml:space="preserve"> low RMSLE value of </w:t>
      </w:r>
      <w:r>
        <w:t>4.889 and MAPE of 3.30</w:t>
      </w:r>
      <w:r w:rsidR="007A6E6B">
        <w:t xml:space="preserve"> shows the model performed well on the data with minimal error.</w:t>
      </w:r>
      <w:r w:rsidR="00506037">
        <w:t xml:space="preserve"> See the below figure 38.</w:t>
      </w:r>
    </w:p>
    <w:p w14:paraId="22233068" w14:textId="3B04BC68" w:rsidR="0035613C" w:rsidRDefault="0035613C" w:rsidP="007A6E6B"/>
    <w:p w14:paraId="3FBCA538" w14:textId="4323E8DB" w:rsidR="0035613C" w:rsidRDefault="0035613C" w:rsidP="007A6E6B">
      <w:r>
        <w:rPr>
          <w:noProof/>
        </w:rPr>
        <w:drawing>
          <wp:inline distT="0" distB="0" distL="0" distR="0" wp14:anchorId="4035737E" wp14:editId="79397367">
            <wp:extent cx="5376835" cy="2137986"/>
            <wp:effectExtent l="0" t="0" r="0" b="0"/>
            <wp:docPr id="155" name="Picture 1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 email&#10;&#10;Description automatically generated"/>
                    <pic:cNvPicPr/>
                  </pic:nvPicPr>
                  <pic:blipFill>
                    <a:blip r:embed="rId50"/>
                    <a:stretch>
                      <a:fillRect/>
                    </a:stretch>
                  </pic:blipFill>
                  <pic:spPr>
                    <a:xfrm>
                      <a:off x="0" y="0"/>
                      <a:ext cx="5397795" cy="2146320"/>
                    </a:xfrm>
                    <a:prstGeom prst="rect">
                      <a:avLst/>
                    </a:prstGeom>
                  </pic:spPr>
                </pic:pic>
              </a:graphicData>
            </a:graphic>
          </wp:inline>
        </w:drawing>
      </w:r>
    </w:p>
    <w:p w14:paraId="13B97FCA" w14:textId="045B5A56" w:rsidR="00506037" w:rsidRDefault="00506037" w:rsidP="00506037">
      <w:r>
        <w:t>Figure.38: Prophet model error metric</w:t>
      </w:r>
    </w:p>
    <w:p w14:paraId="53A8F485" w14:textId="77777777" w:rsidR="00506037" w:rsidRDefault="00506037" w:rsidP="007A6E6B"/>
    <w:p w14:paraId="5D354047" w14:textId="77777777" w:rsidR="00D65E4D" w:rsidRDefault="00D65E4D" w:rsidP="007A6E6B"/>
    <w:p w14:paraId="2F148B36" w14:textId="3FF74DD9" w:rsidR="00B632E3" w:rsidRDefault="00D65E4D" w:rsidP="007A6E6B">
      <w:r>
        <w:t xml:space="preserve">5.1.7. </w:t>
      </w:r>
      <w:r w:rsidR="00B632E3">
        <w:t>Comparing performance</w:t>
      </w:r>
      <w:r w:rsidR="00506037">
        <w:t>s of the models</w:t>
      </w:r>
    </w:p>
    <w:p w14:paraId="2811E06A" w14:textId="6A613AAA" w:rsidR="007A6E6B" w:rsidRDefault="007A6E6B" w:rsidP="007A6E6B">
      <w:r>
        <w:lastRenderedPageBreak/>
        <w:t xml:space="preserve">The </w:t>
      </w:r>
      <w:r w:rsidR="00937B26">
        <w:t>table below</w:t>
      </w:r>
      <w:r>
        <w:t xml:space="preserve"> table </w:t>
      </w:r>
      <w:r w:rsidR="002F3727">
        <w:t xml:space="preserve">summarises and </w:t>
      </w:r>
      <w:r>
        <w:t xml:space="preserve">compares </w:t>
      </w:r>
      <w:r w:rsidR="00BF5B92">
        <w:t xml:space="preserve">the error metrics </w:t>
      </w:r>
      <w:r w:rsidR="002F3727">
        <w:t xml:space="preserve">obtained </w:t>
      </w:r>
      <w:r w:rsidR="00DF1ED0">
        <w:t>from</w:t>
      </w:r>
      <w:r w:rsidR="00BF5B92">
        <w:t xml:space="preserve"> the models </w:t>
      </w:r>
      <w:r w:rsidR="00DF1ED0">
        <w:t xml:space="preserve">based </w:t>
      </w:r>
      <w:r>
        <w:t xml:space="preserve">on the data. </w:t>
      </w:r>
    </w:p>
    <w:p w14:paraId="55609CC0" w14:textId="4E5F7A09" w:rsidR="00014E00" w:rsidRDefault="00014E00" w:rsidP="007A6E6B">
      <w:r>
        <w:rPr>
          <w:noProof/>
        </w:rPr>
        <w:drawing>
          <wp:inline distT="0" distB="0" distL="0" distR="0" wp14:anchorId="12BC8FFC" wp14:editId="66EC74CF">
            <wp:extent cx="2905125" cy="1657350"/>
            <wp:effectExtent l="0" t="0" r="9525"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able&#10;&#10;Description automatically generated"/>
                    <pic:cNvPicPr/>
                  </pic:nvPicPr>
                  <pic:blipFill>
                    <a:blip r:embed="rId51"/>
                    <a:stretch>
                      <a:fillRect/>
                    </a:stretch>
                  </pic:blipFill>
                  <pic:spPr>
                    <a:xfrm>
                      <a:off x="0" y="0"/>
                      <a:ext cx="2905125" cy="1657350"/>
                    </a:xfrm>
                    <a:prstGeom prst="rect">
                      <a:avLst/>
                    </a:prstGeom>
                  </pic:spPr>
                </pic:pic>
              </a:graphicData>
            </a:graphic>
          </wp:inline>
        </w:drawing>
      </w:r>
    </w:p>
    <w:p w14:paraId="3FD9924C" w14:textId="71173233" w:rsidR="00021AAB" w:rsidRDefault="00021AAB" w:rsidP="007A6E6B">
      <w:r>
        <w:t>Figure.</w:t>
      </w:r>
      <w:r w:rsidR="00506037">
        <w:t>39</w:t>
      </w:r>
      <w:r>
        <w:t>: Error metric summary</w:t>
      </w:r>
      <w:r w:rsidR="00506037">
        <w:t xml:space="preserve"> of the models</w:t>
      </w:r>
    </w:p>
    <w:p w14:paraId="54386CBB" w14:textId="77777777" w:rsidR="00014E00" w:rsidRDefault="00014E00" w:rsidP="007A6E6B"/>
    <w:p w14:paraId="20F2A8F4" w14:textId="1E3485F1" w:rsidR="007A6E6B" w:rsidRDefault="00DD4AC6" w:rsidP="007A6E6B">
      <w:r>
        <w:t xml:space="preserve">Except for Linear regression and Random Forest, the </w:t>
      </w:r>
      <w:r w:rsidR="00B632E3">
        <w:t>models’</w:t>
      </w:r>
      <w:r>
        <w:t xml:space="preserve"> performance</w:t>
      </w:r>
      <w:r w:rsidR="00B632E3">
        <w:t xml:space="preserve"> values</w:t>
      </w:r>
      <w:r>
        <w:t xml:space="preserve"> </w:t>
      </w:r>
      <w:r w:rsidR="00B632E3">
        <w:t>are</w:t>
      </w:r>
      <w:r>
        <w:t xml:space="preserve"> within the same range. Prophet model performed best among the ML models</w:t>
      </w:r>
      <w:r w:rsidR="00B632E3">
        <w:t xml:space="preserve"> (Linear regression, Random Forest, Prophet)</w:t>
      </w:r>
      <w:r w:rsidR="001E4C5E">
        <w:t xml:space="preserve"> but did not perform better than the classical models of Holt-Winters, Arima and Sarima on this data. However, the</w:t>
      </w:r>
      <w:r w:rsidR="00B632E3">
        <w:t>ir</w:t>
      </w:r>
      <w:r w:rsidR="001E4C5E">
        <w:t xml:space="preserve"> performance</w:t>
      </w:r>
      <w:r w:rsidR="00B632E3">
        <w:t>s</w:t>
      </w:r>
      <w:r w:rsidR="001E4C5E">
        <w:t xml:space="preserve"> </w:t>
      </w:r>
      <w:r w:rsidR="00B632E3">
        <w:t>are</w:t>
      </w:r>
      <w:r w:rsidR="001E4C5E">
        <w:t xml:space="preserve"> close. </w:t>
      </w:r>
      <w:r w:rsidR="00014E00">
        <w:t xml:space="preserve">Hence, </w:t>
      </w:r>
      <w:r w:rsidR="00B632E3">
        <w:t>on this basis</w:t>
      </w:r>
      <w:r w:rsidR="00B80AC1">
        <w:t xml:space="preserve"> I</w:t>
      </w:r>
      <w:r w:rsidR="00014E00">
        <w:t xml:space="preserve"> forecas</w:t>
      </w:r>
      <w:r w:rsidR="00B80AC1">
        <w:t>ted</w:t>
      </w:r>
      <w:r w:rsidR="00014E00">
        <w:t xml:space="preserve"> covid-19 timeseries for Ireland with </w:t>
      </w:r>
      <w:r w:rsidR="001E4C5E">
        <w:t>Arima and Prophet</w:t>
      </w:r>
      <w:r w:rsidR="00014E00">
        <w:t>.</w:t>
      </w:r>
    </w:p>
    <w:p w14:paraId="18485197" w14:textId="77777777" w:rsidR="007A6E6B" w:rsidRDefault="007A6E6B" w:rsidP="007A6E6B"/>
    <w:p w14:paraId="48E659E2" w14:textId="77777777" w:rsidR="00C8586F" w:rsidRDefault="00C8586F" w:rsidP="00C8586F"/>
    <w:p w14:paraId="598AD692" w14:textId="1356B7C0" w:rsidR="0081744D" w:rsidRDefault="0081744D" w:rsidP="0081744D">
      <w:r>
        <w:t xml:space="preserve">5.2. </w:t>
      </w:r>
      <w:r w:rsidR="00817AA2">
        <w:t>Test</w:t>
      </w:r>
      <w:r w:rsidR="00775B6E">
        <w:t>ing</w:t>
      </w:r>
      <w:r w:rsidR="00817AA2">
        <w:t xml:space="preserve"> </w:t>
      </w:r>
      <w:r>
        <w:t>Face Mask Detection Model:</w:t>
      </w:r>
    </w:p>
    <w:p w14:paraId="458EA22E" w14:textId="753DE8C8" w:rsidR="007A6E6B" w:rsidRDefault="001E4C5E" w:rsidP="007A6E6B">
      <w:r>
        <w:t>5</w:t>
      </w:r>
      <w:r w:rsidR="007A6E6B">
        <w:t>.</w:t>
      </w:r>
      <w:r>
        <w:t>2.1</w:t>
      </w:r>
      <w:r w:rsidR="007A6E6B">
        <w:t xml:space="preserve">. </w:t>
      </w:r>
      <w:r w:rsidR="007A6E6B" w:rsidRPr="00E4493E">
        <w:t>Evaluat</w:t>
      </w:r>
      <w:r w:rsidR="00F462DF">
        <w:t>ing</w:t>
      </w:r>
      <w:r w:rsidR="007A6E6B" w:rsidRPr="00E4493E">
        <w:t xml:space="preserve"> performance of the model</w:t>
      </w:r>
      <w:r w:rsidR="007A6E6B">
        <w:t>:</w:t>
      </w:r>
    </w:p>
    <w:p w14:paraId="0BF0A7D7" w14:textId="0F557EAD" w:rsidR="007A6E6B" w:rsidRDefault="007A6E6B" w:rsidP="007A6E6B">
      <w:r>
        <w:rPr>
          <w:noProof/>
        </w:rPr>
        <w:t xml:space="preserve">After training the model, I achieved </w:t>
      </w:r>
      <w:r>
        <w:t>9</w:t>
      </w:r>
      <w:r w:rsidR="00463482">
        <w:t>4</w:t>
      </w:r>
      <w:r>
        <w:t>% training accuracy and 9</w:t>
      </w:r>
      <w:r w:rsidR="00463482">
        <w:t>3</w:t>
      </w:r>
      <w:r>
        <w:t xml:space="preserve">% validation accuracy which is a very good performance for the model. </w:t>
      </w:r>
      <w:r w:rsidR="001E4C5E">
        <w:t>Please s</w:t>
      </w:r>
      <w:r>
        <w:t>ee the below</w:t>
      </w:r>
      <w:r w:rsidR="007B7AE9">
        <w:t xml:space="preserve"> figure 40</w:t>
      </w:r>
      <w:r>
        <w:t>.</w:t>
      </w:r>
    </w:p>
    <w:p w14:paraId="2A639083" w14:textId="7479025D" w:rsidR="007A6E6B" w:rsidRDefault="00463482" w:rsidP="007A6E6B">
      <w:r>
        <w:rPr>
          <w:noProof/>
        </w:rPr>
        <w:drawing>
          <wp:inline distT="0" distB="0" distL="0" distR="0" wp14:anchorId="615CA8C9" wp14:editId="7B887276">
            <wp:extent cx="5731510" cy="1637030"/>
            <wp:effectExtent l="0" t="0" r="2540" b="1270"/>
            <wp:docPr id="11" name="Picture 1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alendar&#10;&#10;Description automatically generated"/>
                    <pic:cNvPicPr/>
                  </pic:nvPicPr>
                  <pic:blipFill>
                    <a:blip r:embed="rId52"/>
                    <a:stretch>
                      <a:fillRect/>
                    </a:stretch>
                  </pic:blipFill>
                  <pic:spPr>
                    <a:xfrm>
                      <a:off x="0" y="0"/>
                      <a:ext cx="5731510" cy="1637030"/>
                    </a:xfrm>
                    <a:prstGeom prst="rect">
                      <a:avLst/>
                    </a:prstGeom>
                  </pic:spPr>
                </pic:pic>
              </a:graphicData>
            </a:graphic>
          </wp:inline>
        </w:drawing>
      </w:r>
      <w:r w:rsidR="007A6E6B">
        <w:t>………</w:t>
      </w:r>
    </w:p>
    <w:p w14:paraId="48ABCE47" w14:textId="09BB14CD" w:rsidR="007A6E6B" w:rsidRDefault="00463482" w:rsidP="007A6E6B">
      <w:r>
        <w:rPr>
          <w:noProof/>
        </w:rPr>
        <w:drawing>
          <wp:inline distT="0" distB="0" distL="0" distR="0" wp14:anchorId="6919A3CF" wp14:editId="78680DF3">
            <wp:extent cx="5731510" cy="784225"/>
            <wp:effectExtent l="0" t="0" r="254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53"/>
                    <a:stretch>
                      <a:fillRect/>
                    </a:stretch>
                  </pic:blipFill>
                  <pic:spPr>
                    <a:xfrm>
                      <a:off x="0" y="0"/>
                      <a:ext cx="5731510" cy="784225"/>
                    </a:xfrm>
                    <a:prstGeom prst="rect">
                      <a:avLst/>
                    </a:prstGeom>
                  </pic:spPr>
                </pic:pic>
              </a:graphicData>
            </a:graphic>
          </wp:inline>
        </w:drawing>
      </w:r>
    </w:p>
    <w:p w14:paraId="1B94FEE1" w14:textId="76F7D45F" w:rsidR="007B7AE9" w:rsidRDefault="007B7AE9" w:rsidP="007B7AE9">
      <w:r>
        <w:t>Figure.40: Face Mask Detection Model performance.</w:t>
      </w:r>
    </w:p>
    <w:p w14:paraId="12B74314" w14:textId="77777777" w:rsidR="007B7AE9" w:rsidRDefault="007B7AE9" w:rsidP="007A6E6B"/>
    <w:p w14:paraId="2A2573D4" w14:textId="77777777" w:rsidR="00F462DF" w:rsidRDefault="00F462DF" w:rsidP="001E4C5E"/>
    <w:p w14:paraId="344ED6B2" w14:textId="49654267" w:rsidR="001E4C5E" w:rsidRDefault="00F462DF" w:rsidP="001E4C5E">
      <w:r>
        <w:t>Below</w:t>
      </w:r>
      <w:r w:rsidR="001E4C5E">
        <w:t xml:space="preserve"> </w:t>
      </w:r>
      <w:r>
        <w:t xml:space="preserve">plot </w:t>
      </w:r>
      <w:r w:rsidR="007B7AE9">
        <w:t xml:space="preserve">in figure 41 </w:t>
      </w:r>
      <w:r w:rsidR="001E4C5E">
        <w:t>shows training and validation loss going down.</w:t>
      </w:r>
    </w:p>
    <w:p w14:paraId="021547B9" w14:textId="45E45B8A" w:rsidR="007A6E6B" w:rsidRDefault="00463482" w:rsidP="007A6E6B">
      <w:r>
        <w:rPr>
          <w:noProof/>
        </w:rPr>
        <w:drawing>
          <wp:inline distT="0" distB="0" distL="0" distR="0" wp14:anchorId="6498A8F4" wp14:editId="5570B7E3">
            <wp:extent cx="3241226" cy="3427356"/>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4"/>
                    <a:stretch>
                      <a:fillRect/>
                    </a:stretch>
                  </pic:blipFill>
                  <pic:spPr>
                    <a:xfrm>
                      <a:off x="0" y="0"/>
                      <a:ext cx="3255778" cy="3442743"/>
                    </a:xfrm>
                    <a:prstGeom prst="rect">
                      <a:avLst/>
                    </a:prstGeom>
                  </pic:spPr>
                </pic:pic>
              </a:graphicData>
            </a:graphic>
          </wp:inline>
        </w:drawing>
      </w:r>
    </w:p>
    <w:p w14:paraId="6E4C0339" w14:textId="2FAFEDC1" w:rsidR="00021AAB" w:rsidRDefault="00021AAB" w:rsidP="007A6E6B">
      <w:r>
        <w:t>Figure.</w:t>
      </w:r>
      <w:r w:rsidR="007B7AE9">
        <w:t>4</w:t>
      </w:r>
      <w:r>
        <w:t>1: Training and validation loss of CNN.</w:t>
      </w:r>
    </w:p>
    <w:p w14:paraId="1D866BC5" w14:textId="48E130FE" w:rsidR="00F462DF" w:rsidRDefault="00F462DF" w:rsidP="007A6E6B"/>
    <w:p w14:paraId="561D4A1A" w14:textId="1E0C1223" w:rsidR="00F462DF" w:rsidRDefault="00F462DF" w:rsidP="00F462DF">
      <w:r>
        <w:t>Below plot</w:t>
      </w:r>
      <w:r w:rsidR="00FB375D">
        <w:t xml:space="preserve"> in figure 42</w:t>
      </w:r>
      <w:r>
        <w:t xml:space="preserve"> shows 9</w:t>
      </w:r>
      <w:r w:rsidR="00463482">
        <w:t>4</w:t>
      </w:r>
      <w:r>
        <w:t>% training accuracy and 9</w:t>
      </w:r>
      <w:r w:rsidR="00463482">
        <w:t>3</w:t>
      </w:r>
      <w:r>
        <w:t>% validation accuracy achieved. Not much gap between them.</w:t>
      </w:r>
    </w:p>
    <w:p w14:paraId="49740C75" w14:textId="310AB271" w:rsidR="007A6E6B" w:rsidRDefault="00463482" w:rsidP="007A6E6B">
      <w:r>
        <w:rPr>
          <w:noProof/>
        </w:rPr>
        <w:drawing>
          <wp:inline distT="0" distB="0" distL="0" distR="0" wp14:anchorId="026C58D2" wp14:editId="14659B3E">
            <wp:extent cx="2960288" cy="2927457"/>
            <wp:effectExtent l="0" t="0" r="0" b="635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55"/>
                    <a:stretch>
                      <a:fillRect/>
                    </a:stretch>
                  </pic:blipFill>
                  <pic:spPr>
                    <a:xfrm>
                      <a:off x="0" y="0"/>
                      <a:ext cx="2976129" cy="2943122"/>
                    </a:xfrm>
                    <a:prstGeom prst="rect">
                      <a:avLst/>
                    </a:prstGeom>
                  </pic:spPr>
                </pic:pic>
              </a:graphicData>
            </a:graphic>
          </wp:inline>
        </w:drawing>
      </w:r>
    </w:p>
    <w:p w14:paraId="2551C5EF" w14:textId="5370786C" w:rsidR="00021AAB" w:rsidRDefault="00021AAB" w:rsidP="00021AAB">
      <w:r>
        <w:t>Figure.</w:t>
      </w:r>
      <w:r w:rsidR="00FB375D">
        <w:t>42</w:t>
      </w:r>
      <w:r>
        <w:t>: Training and validation accuracy of CNN.</w:t>
      </w:r>
    </w:p>
    <w:p w14:paraId="6389E757" w14:textId="74D3F21D" w:rsidR="00EF24C6" w:rsidRDefault="00EF24C6" w:rsidP="00F95FED">
      <w:pPr>
        <w:pStyle w:val="Heading1"/>
        <w:numPr>
          <w:ilvl w:val="0"/>
          <w:numId w:val="1"/>
        </w:numPr>
        <w:spacing w:after="120"/>
        <w:ind w:left="714" w:hanging="357"/>
      </w:pPr>
      <w:bookmarkStart w:id="6" w:name="_Toc81369509"/>
      <w:r>
        <w:lastRenderedPageBreak/>
        <w:t>Conclusion</w:t>
      </w:r>
      <w:bookmarkEnd w:id="6"/>
    </w:p>
    <w:p w14:paraId="6CD5C2D9" w14:textId="78050A6C" w:rsidR="00013BDE" w:rsidRDefault="00B40B92" w:rsidP="00013BDE">
      <w:r>
        <w:t xml:space="preserve">The covid19 dashboard built on this project </w:t>
      </w:r>
      <w:r w:rsidR="00C26DD3">
        <w:t xml:space="preserve">shows that the virus is </w:t>
      </w:r>
      <w:r w:rsidR="00EB4CD0">
        <w:t>still spreading and</w:t>
      </w:r>
      <w:r w:rsidR="00C26DD3">
        <w:t xml:space="preserve"> </w:t>
      </w:r>
      <w:r w:rsidR="00EB4CD0">
        <w:t>hav</w:t>
      </w:r>
      <w:r w:rsidR="00B45E76">
        <w:t>e</w:t>
      </w:r>
      <w:r w:rsidR="00EB4CD0">
        <w:t xml:space="preserve"> a </w:t>
      </w:r>
      <w:r w:rsidR="00C26DD3">
        <w:t xml:space="preserve">growing trend globally and in Ireland. </w:t>
      </w:r>
      <w:r w:rsidR="00B45E76">
        <w:t>This makes it</w:t>
      </w:r>
      <w:r w:rsidR="008E3AC2" w:rsidRPr="00F95FED">
        <w:t xml:space="preserve"> important to </w:t>
      </w:r>
      <w:r w:rsidR="008E3AC2">
        <w:t>continuously study the prevalence of the pandemic and</w:t>
      </w:r>
      <w:r w:rsidR="00B45E76">
        <w:t xml:space="preserve"> continue to</w:t>
      </w:r>
      <w:r w:rsidR="00811DC5">
        <w:t xml:space="preserve"> </w:t>
      </w:r>
      <w:r w:rsidR="008E3AC2" w:rsidRPr="00F95FED">
        <w:t>forecast</w:t>
      </w:r>
      <w:r w:rsidR="00B45E76">
        <w:t xml:space="preserve"> future trend</w:t>
      </w:r>
      <w:r w:rsidR="008E3AC2" w:rsidRPr="00F95FED">
        <w:t xml:space="preserve"> </w:t>
      </w:r>
      <w:r w:rsidR="00B45E76">
        <w:t>of</w:t>
      </w:r>
      <w:r w:rsidR="008E3AC2" w:rsidRPr="00F95FED">
        <w:t xml:space="preserve"> the disease </w:t>
      </w:r>
      <w:r w:rsidR="00B45E76">
        <w:t xml:space="preserve">for </w:t>
      </w:r>
      <w:r w:rsidR="008E3AC2" w:rsidRPr="00F95FED">
        <w:t>insight</w:t>
      </w:r>
      <w:r w:rsidR="008E3AC2">
        <w:t>s</w:t>
      </w:r>
      <w:r w:rsidR="008E3AC2" w:rsidRPr="00F95FED">
        <w:t xml:space="preserve"> into how </w:t>
      </w:r>
      <w:r w:rsidR="00811DC5">
        <w:t xml:space="preserve">the </w:t>
      </w:r>
      <w:r w:rsidR="008E3AC2" w:rsidRPr="00F95FED">
        <w:t>health systems and policies need to be</w:t>
      </w:r>
      <w:r w:rsidR="008E3AC2">
        <w:t xml:space="preserve"> continuously</w:t>
      </w:r>
      <w:r w:rsidR="008E3AC2" w:rsidRPr="00F95FED">
        <w:t xml:space="preserve"> strengthened and resources reallocated.</w:t>
      </w:r>
    </w:p>
    <w:p w14:paraId="0688A77C" w14:textId="77777777" w:rsidR="0049221D" w:rsidRDefault="008E3AC2" w:rsidP="00013BDE">
      <w:r>
        <w:t xml:space="preserve">In this project I have been able to forecast covid19 pandemic </w:t>
      </w:r>
      <w:r w:rsidR="00811DC5">
        <w:t xml:space="preserve">trend from </w:t>
      </w:r>
      <w:r w:rsidR="00474361">
        <w:t>August 30</w:t>
      </w:r>
      <w:r w:rsidR="00811DC5">
        <w:t xml:space="preserve"> to November </w:t>
      </w:r>
      <w:r w:rsidR="00474361">
        <w:t xml:space="preserve">29, </w:t>
      </w:r>
      <w:r w:rsidR="00442B8F">
        <w:t>2021,</w:t>
      </w:r>
      <w:r w:rsidR="00811DC5">
        <w:t xml:space="preserve"> using</w:t>
      </w:r>
      <w:r>
        <w:t xml:space="preserve"> Arima and Prophet models</w:t>
      </w:r>
      <w:r w:rsidR="00811DC5">
        <w:t xml:space="preserve"> with error metrics of 2.79 and 3.3 MAPE values</w:t>
      </w:r>
      <w:r>
        <w:t xml:space="preserve"> respectively. This is a very good performance from the models. F</w:t>
      </w:r>
      <w:r w:rsidR="00811DC5">
        <w:t>rom the results</w:t>
      </w:r>
      <w:r>
        <w:t xml:space="preserve">, by end of November 2021 we can </w:t>
      </w:r>
      <w:r w:rsidR="00811DC5">
        <w:t>say</w:t>
      </w:r>
      <w:r>
        <w:t xml:space="preserve"> that</w:t>
      </w:r>
      <w:r w:rsidR="00DC7B17">
        <w:t xml:space="preserve"> confirmed cases </w:t>
      </w:r>
      <w:r w:rsidR="00811DC5">
        <w:t xml:space="preserve">in Ireland </w:t>
      </w:r>
      <w:r w:rsidR="00DC7B17">
        <w:t>would either be as high as 650</w:t>
      </w:r>
      <w:r w:rsidR="00811DC5">
        <w:t>,</w:t>
      </w:r>
      <w:r w:rsidR="00DC7B17">
        <w:t>000</w:t>
      </w:r>
      <w:r w:rsidR="00811DC5">
        <w:t xml:space="preserve"> cases</w:t>
      </w:r>
      <w:r w:rsidR="00DC7B17">
        <w:t xml:space="preserve"> or see a decline as low as 93</w:t>
      </w:r>
      <w:r w:rsidR="00811DC5">
        <w:t>,</w:t>
      </w:r>
      <w:r w:rsidR="00DC7B17">
        <w:t>000</w:t>
      </w:r>
      <w:r w:rsidR="00811DC5">
        <w:t xml:space="preserve"> cases</w:t>
      </w:r>
      <w:r w:rsidR="00DC7B17">
        <w:t>.</w:t>
      </w:r>
      <w:r w:rsidR="00D10D30">
        <w:t xml:space="preserve"> </w:t>
      </w:r>
    </w:p>
    <w:p w14:paraId="03F5DDE9" w14:textId="3E17FC10" w:rsidR="00013BDE" w:rsidRDefault="004850A3" w:rsidP="00013BDE">
      <w:r>
        <w:t>T</w:t>
      </w:r>
      <w:r w:rsidR="004E2FCC">
        <w:t>oday t</w:t>
      </w:r>
      <w:r>
        <w:t xml:space="preserve">imeseries forecasting </w:t>
      </w:r>
      <w:r w:rsidR="004E2FCC">
        <w:t>is</w:t>
      </w:r>
      <w:r w:rsidR="00EC65B2">
        <w:t xml:space="preserve"> also </w:t>
      </w:r>
      <w:r w:rsidR="00953FFD">
        <w:t>applied in</w:t>
      </w:r>
      <w:r w:rsidR="00B45E76">
        <w:t xml:space="preserve"> </w:t>
      </w:r>
      <w:r w:rsidR="00D10D30">
        <w:t>many applications like</w:t>
      </w:r>
      <w:r w:rsidR="00953FFD">
        <w:t xml:space="preserve"> sales,</w:t>
      </w:r>
      <w:r w:rsidR="00D10D30">
        <w:t xml:space="preserve"> </w:t>
      </w:r>
      <w:r w:rsidR="0049221D">
        <w:t>weather</w:t>
      </w:r>
      <w:r w:rsidR="00D10D30">
        <w:t xml:space="preserve">, </w:t>
      </w:r>
      <w:r w:rsidR="0049221D">
        <w:t>economic</w:t>
      </w:r>
      <w:r w:rsidR="00D10D30">
        <w:t xml:space="preserve">, </w:t>
      </w:r>
      <w:r w:rsidR="0049221D">
        <w:t xml:space="preserve">healthcare, </w:t>
      </w:r>
      <w:r w:rsidR="00953FFD">
        <w:t xml:space="preserve">and </w:t>
      </w:r>
      <w:r w:rsidR="0049221D">
        <w:t>business</w:t>
      </w:r>
      <w:r w:rsidR="00500510">
        <w:t xml:space="preserve"> forecasts, etc. </w:t>
      </w:r>
      <w:r w:rsidR="0049221D">
        <w:t>(Tableau).</w:t>
      </w:r>
    </w:p>
    <w:p w14:paraId="6B356250" w14:textId="64D183A9" w:rsidR="00EF24C6" w:rsidRDefault="00811DC5" w:rsidP="00EF24C6">
      <w:r>
        <w:t>To</w:t>
      </w:r>
      <w:r w:rsidR="00DC7B17">
        <w:t xml:space="preserve"> promote safety and support government initiatives</w:t>
      </w:r>
      <w:r w:rsidR="0052757C">
        <w:t xml:space="preserve"> </w:t>
      </w:r>
      <w:r w:rsidR="00DC7B17">
        <w:t xml:space="preserve">to </w:t>
      </w:r>
      <w:r>
        <w:t>slow</w:t>
      </w:r>
      <w:r w:rsidR="00DC7B17">
        <w:t xml:space="preserve"> </w:t>
      </w:r>
      <w:r w:rsidR="0052757C">
        <w:t xml:space="preserve">the </w:t>
      </w:r>
      <w:r w:rsidR="00DC7B17">
        <w:t xml:space="preserve">spread of the disease, facemask detection model has </w:t>
      </w:r>
      <w:r w:rsidR="00953FFD">
        <w:t xml:space="preserve">also </w:t>
      </w:r>
      <w:r w:rsidR="00DC7B17">
        <w:t xml:space="preserve">been implemented in this project to detect people wearing </w:t>
      </w:r>
      <w:r w:rsidR="00474361">
        <w:t xml:space="preserve">or not wearing </w:t>
      </w:r>
      <w:r w:rsidR="00DC7B17">
        <w:t>mask</w:t>
      </w:r>
      <w:r w:rsidR="00474361">
        <w:t xml:space="preserve">. This is </w:t>
      </w:r>
      <w:r w:rsidR="00DC7B17">
        <w:t xml:space="preserve">a measure </w:t>
      </w:r>
      <w:r w:rsidR="00474361">
        <w:t xml:space="preserve">to </w:t>
      </w:r>
      <w:r w:rsidR="00DC7B17">
        <w:t>encourage mask wearing in public places.</w:t>
      </w:r>
      <w:r w:rsidR="00474361">
        <w:t xml:space="preserve"> The model achieved 94% performance accuracy, a very significant </w:t>
      </w:r>
      <w:r w:rsidR="00BC5AE7">
        <w:t>performance</w:t>
      </w:r>
      <w:r w:rsidR="00474361">
        <w:t>.</w:t>
      </w:r>
    </w:p>
    <w:p w14:paraId="6C7668E4" w14:textId="77777777" w:rsidR="0017216C" w:rsidRPr="00EF24C6" w:rsidRDefault="0017216C" w:rsidP="00EF24C6"/>
    <w:p w14:paraId="1F194E46" w14:textId="72414745" w:rsidR="00EF24C6" w:rsidRDefault="00EF24C6" w:rsidP="00F95FED">
      <w:pPr>
        <w:pStyle w:val="Heading1"/>
        <w:numPr>
          <w:ilvl w:val="0"/>
          <w:numId w:val="1"/>
        </w:numPr>
        <w:spacing w:after="120"/>
        <w:ind w:left="714" w:hanging="357"/>
      </w:pPr>
      <w:bookmarkStart w:id="7" w:name="_Toc81369510"/>
      <w:r>
        <w:t>Future Work</w:t>
      </w:r>
      <w:bookmarkEnd w:id="7"/>
    </w:p>
    <w:p w14:paraId="4D58087E" w14:textId="6284CC5A" w:rsidR="00CB5AE3" w:rsidRDefault="00235DA9" w:rsidP="00CB5AE3">
      <w:r>
        <w:t>While the project has explored many timeseries forecast models</w:t>
      </w:r>
      <w:r w:rsidR="0083539F">
        <w:t xml:space="preserve"> </w:t>
      </w:r>
      <w:r>
        <w:t>to forecast the spread</w:t>
      </w:r>
      <w:r w:rsidR="00B3663B">
        <w:t xml:space="preserve"> of</w:t>
      </w:r>
      <w:r>
        <w:t xml:space="preserve"> </w:t>
      </w:r>
      <w:r w:rsidR="00B3663B">
        <w:t>covid19 and</w:t>
      </w:r>
      <w:r w:rsidR="00E22254">
        <w:t xml:space="preserve"> implemented</w:t>
      </w:r>
      <w:r>
        <w:t xml:space="preserve"> a facemask detection model to support the control of the disease</w:t>
      </w:r>
      <w:r w:rsidR="00E8468C">
        <w:t xml:space="preserve"> spread</w:t>
      </w:r>
      <w:r>
        <w:t>, this work can be expanded further t</w:t>
      </w:r>
      <w:r w:rsidR="00D168D3">
        <w:t xml:space="preserve">o more forecast models or </w:t>
      </w:r>
      <w:r w:rsidR="00C624E6">
        <w:t xml:space="preserve">have the models in use here </w:t>
      </w:r>
      <w:r w:rsidR="00D168D3">
        <w:t>optimize</w:t>
      </w:r>
      <w:r w:rsidR="00C624E6">
        <w:t xml:space="preserve">d further </w:t>
      </w:r>
      <w:r w:rsidR="00D168D3">
        <w:t xml:space="preserve">to </w:t>
      </w:r>
      <w:r w:rsidR="00C624E6">
        <w:t xml:space="preserve">achieve possibly a </w:t>
      </w:r>
      <w:r w:rsidR="00D168D3">
        <w:t>better</w:t>
      </w:r>
      <w:r w:rsidR="00C624E6">
        <w:t xml:space="preserve"> performance</w:t>
      </w:r>
      <w:r w:rsidR="00D168D3">
        <w:t>.</w:t>
      </w:r>
      <w:r>
        <w:t xml:space="preserve"> </w:t>
      </w:r>
    </w:p>
    <w:p w14:paraId="1C1DBB32" w14:textId="6500657B" w:rsidR="00CB5AE3" w:rsidRDefault="00C624E6" w:rsidP="00E8468C">
      <w:r>
        <w:t>To deploy the facemask detection system in public places f</w:t>
      </w:r>
      <w:r w:rsidR="00E22254">
        <w:t>urther work</w:t>
      </w:r>
      <w:r>
        <w:t xml:space="preserve"> would be required to integrate the algorithm to</w:t>
      </w:r>
      <w:r w:rsidR="00E22254">
        <w:t xml:space="preserve"> smart devices</w:t>
      </w:r>
      <w:r w:rsidR="00442B8F">
        <w:t xml:space="preserve"> e.g., an alarm is initiated if someone is not putting on a facemask</w:t>
      </w:r>
      <w:r w:rsidR="00E22254">
        <w:t xml:space="preserve">. </w:t>
      </w:r>
      <w:r w:rsidR="00B3663B">
        <w:t>In addition,</w:t>
      </w:r>
      <w:r w:rsidR="00E8468C">
        <w:t xml:space="preserve"> </w:t>
      </w:r>
      <w:r w:rsidR="000B1320">
        <w:t xml:space="preserve">the </w:t>
      </w:r>
      <w:r w:rsidR="00E8468C">
        <w:t>algorithm</w:t>
      </w:r>
      <w:r w:rsidR="00B3663B">
        <w:t xml:space="preserve"> </w:t>
      </w:r>
      <w:r w:rsidR="000B1320">
        <w:t xml:space="preserve">can be further expanded </w:t>
      </w:r>
      <w:r w:rsidR="00E22254">
        <w:t>to detect non-static images</w:t>
      </w:r>
      <w:r w:rsidR="000B1320">
        <w:t xml:space="preserve"> in cameras</w:t>
      </w:r>
      <w:r w:rsidR="00E22254">
        <w:t>.</w:t>
      </w:r>
      <w:r w:rsidR="005D6D2F">
        <w:t xml:space="preserve"> </w:t>
      </w:r>
      <w:r w:rsidR="009C17BC">
        <w:t>However, f</w:t>
      </w:r>
      <w:r w:rsidR="005D6D2F">
        <w:t>or this project</w:t>
      </w:r>
      <w:r w:rsidR="009C17BC">
        <w:t xml:space="preserve"> </w:t>
      </w:r>
      <w:r w:rsidR="005D6D2F">
        <w:t>an algorithm has been implemented to be able to detect images wearing facemask and those without the mask.</w:t>
      </w:r>
    </w:p>
    <w:p w14:paraId="7FF39989" w14:textId="248E7716" w:rsidR="00CB5AE3" w:rsidRDefault="00CB5AE3" w:rsidP="00E8468C"/>
    <w:p w14:paraId="3E2D8C0E" w14:textId="77777777" w:rsidR="003944D6" w:rsidRDefault="003944D6" w:rsidP="006B2235"/>
    <w:p w14:paraId="32094AAA" w14:textId="77777777" w:rsidR="00F52904" w:rsidRDefault="00F52904" w:rsidP="00F52904">
      <w:pPr>
        <w:pStyle w:val="Heading1"/>
        <w:spacing w:after="120"/>
        <w:ind w:left="714"/>
      </w:pPr>
      <w:bookmarkStart w:id="8" w:name="_Toc81369511"/>
      <w:r>
        <w:t>References / Bibliography</w:t>
      </w:r>
      <w:bookmarkEnd w:id="8"/>
    </w:p>
    <w:p w14:paraId="29822198" w14:textId="77777777" w:rsidR="00F52904" w:rsidRDefault="00F52904" w:rsidP="00F52904">
      <w:pPr>
        <w:pStyle w:val="ListParagraph"/>
      </w:pPr>
      <w:r>
        <w:t>Agarwal,P. and Jhajharia, K. (2021). ‘</w:t>
      </w:r>
      <w:r w:rsidRPr="0068720D">
        <w:t>Data analysis and modelling of COVID-19</w:t>
      </w:r>
      <w:r>
        <w:t xml:space="preserve">’, </w:t>
      </w:r>
      <w:r w:rsidRPr="0068720D">
        <w:t>Journal of Statistics and Management Systems</w:t>
      </w:r>
      <w:r>
        <w:t>, Volume</w:t>
      </w:r>
      <w:r w:rsidRPr="00820147">
        <w:t xml:space="preserve"> 24, 2021 - Issue 1: Prediction Analysis of COVID-19 using Data Science (Part-I)</w:t>
      </w:r>
      <w:r>
        <w:t xml:space="preserve">. Available at: </w:t>
      </w:r>
      <w:hyperlink r:id="rId56" w:history="1">
        <w:r w:rsidRPr="00670B76">
          <w:rPr>
            <w:rStyle w:val="Hyperlink"/>
          </w:rPr>
          <w:t>https://www.tandfonline.com/doi/abs/10.1080/09720510.2020.1840076</w:t>
        </w:r>
      </w:hyperlink>
      <w:r>
        <w:t xml:space="preserve"> (Accessed: 18 June 2021).</w:t>
      </w:r>
    </w:p>
    <w:p w14:paraId="004F82CA" w14:textId="77777777" w:rsidR="00F52904" w:rsidRDefault="00F52904" w:rsidP="00F52904">
      <w:pPr>
        <w:pStyle w:val="ListParagraph"/>
      </w:pPr>
    </w:p>
    <w:p w14:paraId="05592633" w14:textId="77777777" w:rsidR="00F52904" w:rsidRDefault="00F52904" w:rsidP="00F52904">
      <w:pPr>
        <w:pStyle w:val="ListParagraph"/>
      </w:pPr>
      <w:r w:rsidRPr="00FA7D65">
        <w:t>ANALYTICS VIDHYA</w:t>
      </w:r>
      <w:r>
        <w:t xml:space="preserve"> (2018). ‘</w:t>
      </w:r>
      <w:r w:rsidRPr="00FA7D65">
        <w:t>24 Ultimate Data Science (Machine Learning) Projects To Boost Your Knowledge and Skills (&amp; can be accessed freely)</w:t>
      </w:r>
      <w:r>
        <w:t>’. Available at:</w:t>
      </w:r>
      <w:r w:rsidRPr="00AB42E3">
        <w:t xml:space="preserve"> </w:t>
      </w:r>
      <w:r w:rsidRPr="001B39AD">
        <w:rPr>
          <w:rStyle w:val="Hyperlink"/>
        </w:rPr>
        <w:t>https://www.analyticsvidhya.com/blog/2018/05/24-ultimate-data-science-projects-to-boost-your-knowledge-and-skills/</w:t>
      </w:r>
      <w:r>
        <w:t xml:space="preserve"> (Accessed: 18 June 2021).</w:t>
      </w:r>
    </w:p>
    <w:p w14:paraId="481B2973" w14:textId="77777777" w:rsidR="00F52904" w:rsidRDefault="00F52904" w:rsidP="00F52904">
      <w:pPr>
        <w:pStyle w:val="ListParagraph"/>
      </w:pPr>
    </w:p>
    <w:p w14:paraId="55120E75" w14:textId="77777777" w:rsidR="00F52904" w:rsidRDefault="00F52904" w:rsidP="00F52904">
      <w:pPr>
        <w:pStyle w:val="ListParagraph"/>
        <w:rPr>
          <w:rFonts w:ascii="Arial" w:hAnsi="Arial" w:cs="Arial"/>
          <w:color w:val="333333"/>
          <w:sz w:val="21"/>
          <w:szCs w:val="21"/>
          <w:shd w:val="clear" w:color="auto" w:fill="FFFFFF"/>
        </w:rPr>
      </w:pPr>
      <w:r w:rsidRPr="0029049E">
        <w:rPr>
          <w:rFonts w:ascii="Arial" w:hAnsi="Arial" w:cs="Arial"/>
          <w:color w:val="333333"/>
          <w:sz w:val="21"/>
          <w:szCs w:val="21"/>
          <w:shd w:val="clear" w:color="auto" w:fill="FFFFFF"/>
        </w:rPr>
        <w:t>Brownlee, J. How Do Convolutional Layers Work in Deep Learning Neural Networks? Available at: https://machinelearningmastery.com/convolutional-layers-for-deep-learning-neural-networks/ (Accessed: 15 August 2021).</w:t>
      </w:r>
    </w:p>
    <w:p w14:paraId="30C184DB" w14:textId="77777777" w:rsidR="00F52904" w:rsidRDefault="00F52904" w:rsidP="00F52904">
      <w:pPr>
        <w:pStyle w:val="ListParagraph"/>
      </w:pPr>
    </w:p>
    <w:p w14:paraId="0B12A40C" w14:textId="77777777" w:rsidR="00F52904" w:rsidRDefault="00F52904" w:rsidP="00F52904">
      <w:pPr>
        <w:pStyle w:val="ListParagraph"/>
      </w:pPr>
      <w:r>
        <w:t>Brownlee, J., (2020). ‘</w:t>
      </w:r>
      <w:r w:rsidRPr="00B1175D">
        <w:t>Time Series Forecasting With Prophet in Python</w:t>
      </w:r>
      <w:r>
        <w:t xml:space="preserve">’ Available at: </w:t>
      </w:r>
      <w:hyperlink r:id="rId57" w:history="1"/>
      <w:r>
        <w:t xml:space="preserve"> </w:t>
      </w:r>
      <w:r w:rsidRPr="00B1175D">
        <w:t xml:space="preserve">https://machinelearningmastery.com/time-series-forecasting-with-prophet-in-python/ </w:t>
      </w:r>
    </w:p>
    <w:p w14:paraId="652C15B5" w14:textId="77777777" w:rsidR="00F52904" w:rsidRDefault="00F52904" w:rsidP="00F52904">
      <w:pPr>
        <w:pStyle w:val="ListParagraph"/>
      </w:pPr>
      <w:r>
        <w:t>(Accessed 20 July 2021).</w:t>
      </w:r>
    </w:p>
    <w:p w14:paraId="6749A72E" w14:textId="77777777" w:rsidR="00F52904" w:rsidRDefault="00F52904" w:rsidP="00F52904">
      <w:pPr>
        <w:pStyle w:val="ListParagraph"/>
      </w:pPr>
    </w:p>
    <w:p w14:paraId="0F9F752B" w14:textId="77777777" w:rsidR="00F52904" w:rsidRDefault="00F52904" w:rsidP="00F52904">
      <w:pPr>
        <w:pStyle w:val="ListParagraph"/>
      </w:pPr>
      <w:r>
        <w:t xml:space="preserve">Carto., (2020) </w:t>
      </w:r>
      <w:r w:rsidRPr="00DB0A89">
        <w:t>COVID-19 Data Analytics</w:t>
      </w:r>
      <w:r>
        <w:t xml:space="preserve">. Available at: </w:t>
      </w:r>
      <w:hyperlink r:id="rId58" w:history="1">
        <w:r w:rsidRPr="00670B76">
          <w:rPr>
            <w:rStyle w:val="Hyperlink"/>
          </w:rPr>
          <w:t>https://carto.com/covid-19/</w:t>
        </w:r>
      </w:hyperlink>
      <w:r>
        <w:t xml:space="preserve"> (Accessed: 20 June 2021).</w:t>
      </w:r>
    </w:p>
    <w:p w14:paraId="735EA3D9" w14:textId="77777777" w:rsidR="00F52904" w:rsidRDefault="00F52904" w:rsidP="00F52904">
      <w:pPr>
        <w:pStyle w:val="ListParagraph"/>
      </w:pPr>
    </w:p>
    <w:p w14:paraId="10C0A2A3" w14:textId="77777777" w:rsidR="00F52904" w:rsidRDefault="00F52904" w:rsidP="00F52904">
      <w:pPr>
        <w:pStyle w:val="ListParagraph"/>
      </w:pPr>
      <w:r>
        <w:t xml:space="preserve">Ceylan, Z. (2020). </w:t>
      </w:r>
      <w:r w:rsidRPr="00AB408B">
        <w:t>Estimation of COVID-19 prevalence in Italy, Spain, and France</w:t>
      </w:r>
      <w:r>
        <w:t xml:space="preserve">. Available at: </w:t>
      </w:r>
      <w:hyperlink r:id="rId59" w:history="1">
        <w:r w:rsidRPr="00E764C9">
          <w:rPr>
            <w:rStyle w:val="Hyperlink"/>
          </w:rPr>
          <w:t>https://www.sciencedirect.com/science/article/abs/pii/S0048969720323342</w:t>
        </w:r>
      </w:hyperlink>
      <w:r>
        <w:t xml:space="preserve"> (Accessed: 15 August 2021).</w:t>
      </w:r>
    </w:p>
    <w:p w14:paraId="492C02C8" w14:textId="77777777" w:rsidR="00F52904" w:rsidRDefault="00F52904" w:rsidP="00F52904">
      <w:pPr>
        <w:pStyle w:val="ListParagraph"/>
      </w:pPr>
    </w:p>
    <w:p w14:paraId="38739C02" w14:textId="77777777" w:rsidR="00F52904" w:rsidRDefault="00F52904" w:rsidP="00F52904">
      <w:pPr>
        <w:pStyle w:val="ListParagraph"/>
      </w:pPr>
      <w:r>
        <w:t>Data Science Weekly. ‘</w:t>
      </w:r>
      <w:r w:rsidRPr="00170F17">
        <w:t>How To Choose a Data Science Project For Your Data Science Portfolio</w:t>
      </w:r>
      <w:r>
        <w:t>’. Available at:</w:t>
      </w:r>
      <w:r w:rsidRPr="00AB42E3">
        <w:t xml:space="preserve"> </w:t>
      </w:r>
      <w:r w:rsidRPr="001B39AD">
        <w:rPr>
          <w:rStyle w:val="Hyperlink"/>
        </w:rPr>
        <w:t xml:space="preserve">https://www.datascienceweekly.org/articles/how-to-choose-a-data-science-project-for-your-data-science-portfolio </w:t>
      </w:r>
      <w:r>
        <w:t>(Accessed: 18 June 2021).</w:t>
      </w:r>
    </w:p>
    <w:p w14:paraId="4634BB0A" w14:textId="77777777" w:rsidR="00F52904" w:rsidRDefault="00F52904" w:rsidP="00F52904">
      <w:pPr>
        <w:pStyle w:val="ListParagraph"/>
      </w:pPr>
    </w:p>
    <w:p w14:paraId="6FF83EF4" w14:textId="77777777" w:rsidR="00F52904" w:rsidRDefault="00F52904" w:rsidP="00F52904">
      <w:pPr>
        <w:pStyle w:val="ListParagraph"/>
      </w:pPr>
      <w:r>
        <w:t>Elite Data Science. ‘8 Fun Machine Learning Projects for Beginners’. Available at:</w:t>
      </w:r>
      <w:r w:rsidRPr="00AB42E3">
        <w:t xml:space="preserve"> </w:t>
      </w:r>
      <w:r w:rsidRPr="001B39AD">
        <w:rPr>
          <w:rStyle w:val="Hyperlink"/>
        </w:rPr>
        <w:t>https://elitedatascience.com/machine-learning-projects-for-beginners</w:t>
      </w:r>
      <w:r w:rsidRPr="00775DC6">
        <w:t xml:space="preserve"> </w:t>
      </w:r>
      <w:r>
        <w:t>(Accessed: 18 June 2021).</w:t>
      </w:r>
    </w:p>
    <w:p w14:paraId="21940C0E" w14:textId="77777777" w:rsidR="00F52904" w:rsidRDefault="00F52904" w:rsidP="00F52904">
      <w:pPr>
        <w:pStyle w:val="ListParagraph"/>
      </w:pPr>
    </w:p>
    <w:p w14:paraId="479F40D7" w14:textId="77777777" w:rsidR="00F52904" w:rsidRDefault="00F52904" w:rsidP="00F52904">
      <w:pPr>
        <w:pStyle w:val="ListParagraph"/>
      </w:pPr>
      <w:r>
        <w:t>Github. (2021).</w:t>
      </w:r>
      <w:r w:rsidRPr="00DA6AD1">
        <w:t xml:space="preserve"> COVID-19 Data Repository by the Center for Systems Science and Engineering (CSSE) at Johns Hopkins University</w:t>
      </w:r>
      <w:r>
        <w:t xml:space="preserve">. Available at: </w:t>
      </w:r>
      <w:hyperlink r:id="rId60" w:history="1">
        <w:r w:rsidRPr="002B7F0F">
          <w:rPr>
            <w:rStyle w:val="Hyperlink"/>
          </w:rPr>
          <w:t>https://github.com/CSSEGISandData/COVID-19</w:t>
        </w:r>
      </w:hyperlink>
      <w:r>
        <w:t xml:space="preserve"> (Accessed: 29 August 2021).</w:t>
      </w:r>
    </w:p>
    <w:p w14:paraId="43874415" w14:textId="77777777" w:rsidR="00F52904" w:rsidRDefault="00F52904" w:rsidP="00F52904">
      <w:pPr>
        <w:pStyle w:val="ListParagraph"/>
      </w:pPr>
    </w:p>
    <w:p w14:paraId="374BBA83" w14:textId="77777777" w:rsidR="00F52904" w:rsidRDefault="00F52904" w:rsidP="00F52904">
      <w:pPr>
        <w:pStyle w:val="ListParagraph"/>
      </w:pPr>
      <w:r>
        <w:t xml:space="preserve">K, G. (2020). </w:t>
      </w:r>
      <w:r w:rsidRPr="0034569C">
        <w:t>COVID-19: Face Mask Detection using TensorFlow and OpenCV</w:t>
      </w:r>
      <w:r>
        <w:t xml:space="preserve">. Available at: </w:t>
      </w:r>
      <w:hyperlink r:id="rId61" w:history="1">
        <w:r w:rsidRPr="00330496">
          <w:rPr>
            <w:rStyle w:val="Hyperlink"/>
          </w:rPr>
          <w:t>https://towardsdatascience.com/covid-19-face-mask-detection-using-tensorflow-and-opencv-702dd833515b</w:t>
        </w:r>
      </w:hyperlink>
      <w:r>
        <w:t xml:space="preserve"> (Accessed: 28 July 2020).</w:t>
      </w:r>
    </w:p>
    <w:p w14:paraId="6F3F081B" w14:textId="77777777" w:rsidR="00F52904" w:rsidRDefault="00F52904" w:rsidP="00F52904">
      <w:pPr>
        <w:pStyle w:val="ListParagraph"/>
      </w:pPr>
    </w:p>
    <w:p w14:paraId="6026EFD0" w14:textId="77777777" w:rsidR="00F52904" w:rsidRDefault="00F52904" w:rsidP="00F52904">
      <w:pPr>
        <w:pStyle w:val="ListParagraph"/>
      </w:pPr>
      <w:r>
        <w:t>Katoch, R and Sidhu, A. (2021). ‘</w:t>
      </w:r>
      <w:r w:rsidRPr="007230F6">
        <w:t>An Application of ARIMA Model to Forecast the Dynamics of COVID-19 Epidemic in India</w:t>
      </w:r>
      <w:r>
        <w:t xml:space="preserve">’, Sage Journals. Available at: </w:t>
      </w:r>
      <w:hyperlink r:id="rId62" w:history="1">
        <w:r w:rsidRPr="00784664">
          <w:rPr>
            <w:rStyle w:val="Hyperlink"/>
          </w:rPr>
          <w:t>https://journals.sagepub.com/doi/full/10.1177/0972150920988653</w:t>
        </w:r>
      </w:hyperlink>
      <w:r>
        <w:t xml:space="preserve"> (Accessed: 19 June 2021).</w:t>
      </w:r>
    </w:p>
    <w:p w14:paraId="50CAF014" w14:textId="77777777" w:rsidR="00F52904" w:rsidRDefault="00F52904" w:rsidP="00F52904">
      <w:pPr>
        <w:pStyle w:val="ListParagraph"/>
      </w:pPr>
    </w:p>
    <w:p w14:paraId="1469103A" w14:textId="77777777" w:rsidR="00F52904" w:rsidRDefault="00F52904" w:rsidP="00F52904">
      <w:pPr>
        <w:pStyle w:val="ListParagraph"/>
      </w:pPr>
      <w:r w:rsidRPr="004E14B6">
        <w:t xml:space="preserve">Li, S. (2018). An End-to-End Project on Time Series Analysis and Forecasting with Python. Available at: </w:t>
      </w:r>
      <w:hyperlink r:id="rId63" w:history="1">
        <w:r w:rsidRPr="00BE349E">
          <w:rPr>
            <w:rStyle w:val="Hyperlink"/>
          </w:rPr>
          <w:t>https://towardsdatascience.com/an-end-to-end-project-on-time-series-analysis-and-forecasting-with-python-4835e6bf050b</w:t>
        </w:r>
      </w:hyperlink>
      <w:r w:rsidRPr="004E14B6">
        <w:t xml:space="preserve"> (Accessed: 24 August 2021).</w:t>
      </w:r>
    </w:p>
    <w:p w14:paraId="1DA03632" w14:textId="77777777" w:rsidR="00F52904" w:rsidRDefault="00F52904" w:rsidP="00F52904">
      <w:pPr>
        <w:pStyle w:val="ListParagraph"/>
      </w:pPr>
    </w:p>
    <w:p w14:paraId="264BEDB0" w14:textId="77777777" w:rsidR="00F52904" w:rsidRDefault="00F52904" w:rsidP="00F52904">
      <w:pPr>
        <w:pStyle w:val="ListParagraph"/>
      </w:pPr>
      <w:r>
        <w:t xml:space="preserve">Liu, L., Chen, Y., Wu, L. (2020). </w:t>
      </w:r>
      <w:r w:rsidRPr="00964D99">
        <w:t>Forecasting Confirmed Cases, Deaths, and Recoveries from COVID-19 in China during the Early Stage</w:t>
      </w:r>
      <w:r>
        <w:t xml:space="preserve">. Available at: </w:t>
      </w:r>
      <w:hyperlink r:id="rId64" w:history="1">
        <w:r w:rsidRPr="00E764C9">
          <w:rPr>
            <w:rStyle w:val="Hyperlink"/>
          </w:rPr>
          <w:t>https://www.hindawi.com/journals/mpe/2020/1405764/</w:t>
        </w:r>
      </w:hyperlink>
      <w:r>
        <w:t xml:space="preserve"> (Accessed: 15 July, 2021).</w:t>
      </w:r>
    </w:p>
    <w:p w14:paraId="49EA4464" w14:textId="77777777" w:rsidR="00F52904" w:rsidRDefault="00F52904" w:rsidP="00F52904">
      <w:pPr>
        <w:pStyle w:val="ListParagraph"/>
      </w:pPr>
    </w:p>
    <w:p w14:paraId="3B4E86CC" w14:textId="77777777" w:rsidR="00F52904" w:rsidRDefault="00F52904" w:rsidP="00F52904">
      <w:pPr>
        <w:pStyle w:val="ListParagraph"/>
      </w:pPr>
      <w:r>
        <w:t xml:space="preserve">Masui, T. (2021). </w:t>
      </w:r>
      <w:r w:rsidRPr="0083232B">
        <w:t>Multi-step Time Series Forecasting with ARIMA, LightGBM, and Prophet</w:t>
      </w:r>
      <w:r>
        <w:t xml:space="preserve">. </w:t>
      </w:r>
      <w:r w:rsidRPr="0083232B">
        <w:t xml:space="preserve">Available at: </w:t>
      </w:r>
      <w:hyperlink r:id="rId65" w:history="1">
        <w:r w:rsidRPr="00BE349E">
          <w:rPr>
            <w:rStyle w:val="Hyperlink"/>
          </w:rPr>
          <w:t>https://towardsdatascience.com/multi-step-time-series-forecasting-with-arima-lightgbm-and-prophet-cc9e3f95dfb0</w:t>
        </w:r>
      </w:hyperlink>
      <w:r>
        <w:t xml:space="preserve"> (Accessed: 24 August 2021).</w:t>
      </w:r>
    </w:p>
    <w:p w14:paraId="4E960B1D" w14:textId="77777777" w:rsidR="00F52904" w:rsidRDefault="00F52904" w:rsidP="00F52904">
      <w:pPr>
        <w:pStyle w:val="ListParagraph"/>
      </w:pPr>
    </w:p>
    <w:p w14:paraId="6D352A8E" w14:textId="77777777" w:rsidR="00F52904" w:rsidRDefault="00F52904" w:rsidP="00F52904">
      <w:pPr>
        <w:pStyle w:val="ListParagraph"/>
      </w:pPr>
      <w:r>
        <w:t xml:space="preserve">Mitra, P. (2020). </w:t>
      </w:r>
      <w:r w:rsidRPr="00407D50">
        <w:t>COVID Face Mask Detection Dataset</w:t>
      </w:r>
      <w:r>
        <w:t xml:space="preserve">. Available at: </w:t>
      </w:r>
      <w:hyperlink r:id="rId66" w:history="1">
        <w:r w:rsidRPr="002B7F0F">
          <w:rPr>
            <w:rStyle w:val="Hyperlink"/>
          </w:rPr>
          <w:t>https://www.kaggle.com/prithwirajmitra/covid-face-mask-detection-dataset</w:t>
        </w:r>
      </w:hyperlink>
      <w:r>
        <w:t xml:space="preserve"> (Accessed: 5 August 2021)</w:t>
      </w:r>
    </w:p>
    <w:p w14:paraId="2BAE6D51" w14:textId="77777777" w:rsidR="00F52904" w:rsidRDefault="00F52904" w:rsidP="00F52904">
      <w:pPr>
        <w:pStyle w:val="ListParagraph"/>
      </w:pPr>
    </w:p>
    <w:p w14:paraId="5DA48D46" w14:textId="77777777" w:rsidR="00F52904" w:rsidRDefault="00F52904" w:rsidP="00F52904">
      <w:pPr>
        <w:pStyle w:val="ListParagraph"/>
      </w:pPr>
      <w:r w:rsidRPr="00936D35">
        <w:t xml:space="preserve">Phung, &amp; Rhee. (2019). A High-Accuracy Model Average Ensemble of Convolutional Neural Networks for Classification of Cloud Image Patches on Small Datasets. </w:t>
      </w:r>
      <w:r>
        <w:t xml:space="preserve">Available at: </w:t>
      </w:r>
      <w:r w:rsidRPr="00A07DEF">
        <w:t xml:space="preserve">https://www.mdpi.com/2076-3417/9/21/4500/htm </w:t>
      </w:r>
      <w:r>
        <w:t>(Accessed: 12 August 2021).</w:t>
      </w:r>
    </w:p>
    <w:p w14:paraId="0CCC8FE6" w14:textId="77777777" w:rsidR="00F52904" w:rsidRDefault="00F52904" w:rsidP="00F52904">
      <w:pPr>
        <w:pStyle w:val="ListParagraph"/>
      </w:pPr>
    </w:p>
    <w:p w14:paraId="1EB91963" w14:textId="77777777" w:rsidR="00F52904" w:rsidRDefault="00F52904" w:rsidP="00F52904">
      <w:pPr>
        <w:pStyle w:val="ListParagraph"/>
      </w:pPr>
      <w:r>
        <w:t>Press G., (2016). ‘</w:t>
      </w:r>
      <w:r w:rsidRPr="007230F6">
        <w:t>Cleaning Big Data: Most Time-Consuming, Least Enjoyable Data Science Task, Survey Says</w:t>
      </w:r>
      <w:r>
        <w:t xml:space="preserve">’. Available at: </w:t>
      </w:r>
      <w:hyperlink r:id="rId67" w:history="1">
        <w:r w:rsidRPr="00784664">
          <w:rPr>
            <w:rStyle w:val="Hyperlink"/>
          </w:rPr>
          <w:t>https://www.forbes.com/sites/gilpress/2016/03/23/data-preparation-most-time-consuming-least-enjoyable-data-science-task-survey-says/?sh=447890b46f63</w:t>
        </w:r>
      </w:hyperlink>
      <w:r>
        <w:t xml:space="preserve"> (Accessed 21 June 2021).</w:t>
      </w:r>
    </w:p>
    <w:p w14:paraId="3E0FB299" w14:textId="77777777" w:rsidR="00F52904" w:rsidRDefault="00F52904" w:rsidP="00F52904">
      <w:pPr>
        <w:pStyle w:val="ListParagraph"/>
      </w:pPr>
    </w:p>
    <w:p w14:paraId="7B4363EE" w14:textId="77777777" w:rsidR="00F52904" w:rsidRDefault="00F52904" w:rsidP="00F52904">
      <w:pPr>
        <w:pStyle w:val="ListParagraph"/>
      </w:pPr>
      <w:r>
        <w:t>Rosebruck, A., (2020). ‘</w:t>
      </w:r>
      <w:r w:rsidRPr="00B1175D">
        <w:t>COVID-19: Face Mask Detector with OpenCV, Keras/TensorFlow, and Deep Learning</w:t>
      </w:r>
      <w:r>
        <w:t xml:space="preserve">‘ Available at: </w:t>
      </w:r>
      <w:hyperlink r:id="rId68" w:history="1">
        <w:r w:rsidRPr="001F0928">
          <w:rPr>
            <w:rStyle w:val="Hyperlink"/>
          </w:rPr>
          <w:t>https://www.pyimagesearch.com/2020/05/04/covid-19-face-mask-detector-with-opencv-keras-tensorflow-and-deep-learning/</w:t>
        </w:r>
      </w:hyperlink>
      <w:r>
        <w:t xml:space="preserve"> (Accessed 25 July 2021).</w:t>
      </w:r>
    </w:p>
    <w:p w14:paraId="635DA52F" w14:textId="77777777" w:rsidR="00F52904" w:rsidRDefault="00F52904" w:rsidP="00F52904">
      <w:pPr>
        <w:pStyle w:val="ListParagraph"/>
      </w:pPr>
    </w:p>
    <w:p w14:paraId="1A96E281" w14:textId="77777777" w:rsidR="00F52904" w:rsidRDefault="00F52904" w:rsidP="00F52904">
      <w:pPr>
        <w:pStyle w:val="ListParagraph"/>
      </w:pPr>
      <w:r>
        <w:t xml:space="preserve">Satrio, C., Darmawan, W., Nadia, B. and Hanafiah, N. (2020). </w:t>
      </w:r>
      <w:r w:rsidRPr="000B38D7">
        <w:t>Time series analysis and forecasting</w:t>
      </w:r>
      <w:r>
        <w:t xml:space="preserve"> </w:t>
      </w:r>
      <w:r w:rsidRPr="000B38D7">
        <w:t>of coronavirus disease in Indonesia using ARIMA model and PROPHET</w:t>
      </w:r>
      <w:r>
        <w:t xml:space="preserve">. </w:t>
      </w:r>
      <w:r w:rsidRPr="000B38D7">
        <w:t>ScienceDirect</w:t>
      </w:r>
      <w:r>
        <w:t>.</w:t>
      </w:r>
    </w:p>
    <w:p w14:paraId="297C2DF4" w14:textId="77777777" w:rsidR="00F52904" w:rsidRDefault="00F52904" w:rsidP="00F52904">
      <w:pPr>
        <w:pStyle w:val="ListParagraph"/>
      </w:pPr>
    </w:p>
    <w:p w14:paraId="1BFBC13C" w14:textId="77777777" w:rsidR="00F52904" w:rsidRDefault="00F52904" w:rsidP="00F52904">
      <w:pPr>
        <w:pStyle w:val="ListParagraph"/>
      </w:pPr>
      <w:r w:rsidRPr="004E14B6">
        <w:t xml:space="preserve">Solarwinds. (2019). Holt-Winters Forecasting Simplified. Available at: </w:t>
      </w:r>
      <w:hyperlink r:id="rId69" w:history="1">
        <w:r w:rsidRPr="00BE349E">
          <w:rPr>
            <w:rStyle w:val="Hyperlink"/>
          </w:rPr>
          <w:t>https://orangematter.solarwinds.com/2019/12/15/holt-winters-forecasting-simplified/</w:t>
        </w:r>
      </w:hyperlink>
      <w:r w:rsidRPr="004E14B6">
        <w:t xml:space="preserve"> </w:t>
      </w:r>
    </w:p>
    <w:p w14:paraId="2430DB3D" w14:textId="77777777" w:rsidR="00F52904" w:rsidRDefault="00F52904" w:rsidP="00F52904">
      <w:pPr>
        <w:pStyle w:val="ListParagraph"/>
      </w:pPr>
      <w:r w:rsidRPr="004E14B6">
        <w:t>(Accessed: 29 August 2021).</w:t>
      </w:r>
    </w:p>
    <w:p w14:paraId="01576EBB" w14:textId="77777777" w:rsidR="00F52904" w:rsidRDefault="00F52904" w:rsidP="00F52904">
      <w:pPr>
        <w:pStyle w:val="ListParagraph"/>
      </w:pPr>
    </w:p>
    <w:p w14:paraId="123FBEEC" w14:textId="77777777" w:rsidR="00F52904" w:rsidRDefault="00F52904" w:rsidP="00F52904">
      <w:pPr>
        <w:pStyle w:val="ListParagraph"/>
      </w:pPr>
      <w:r>
        <w:t xml:space="preserve">Strohman, A. (2020). What Italy Can Teach Us About Reacting to the Coronavirus. Available at: </w:t>
      </w:r>
      <w:hyperlink r:id="rId70" w:history="1">
        <w:r w:rsidRPr="00E764C9">
          <w:rPr>
            <w:rStyle w:val="Hyperlink"/>
          </w:rPr>
          <w:t>https://www.americanactionforum.org/weekly-checkup/what-italy-can-teach-us-about-reacting-to-the-coronavirus/</w:t>
        </w:r>
      </w:hyperlink>
      <w:r>
        <w:t xml:space="preserve"> (Accessed: 15 July 2021).</w:t>
      </w:r>
    </w:p>
    <w:p w14:paraId="328C260C" w14:textId="77777777" w:rsidR="00F52904" w:rsidRDefault="00F52904" w:rsidP="00F52904">
      <w:pPr>
        <w:pStyle w:val="ListParagraph"/>
      </w:pPr>
    </w:p>
    <w:p w14:paraId="459C762F" w14:textId="77777777" w:rsidR="00F52904" w:rsidRDefault="00F52904" w:rsidP="00F52904">
      <w:pPr>
        <w:pStyle w:val="ListParagraph"/>
      </w:pPr>
      <w:r>
        <w:t xml:space="preserve">Tableau. </w:t>
      </w:r>
      <w:r w:rsidRPr="0049221D">
        <w:t>Time Series Forecasting: Definition, Applications, and Examples</w:t>
      </w:r>
      <w:r>
        <w:t xml:space="preserve">. Available at: </w:t>
      </w:r>
      <w:hyperlink r:id="rId71" w:history="1">
        <w:r w:rsidRPr="00CB07E3">
          <w:rPr>
            <w:rStyle w:val="Hyperlink"/>
          </w:rPr>
          <w:t>https://www.tableau.com/learn/articles/time-series-forecasting</w:t>
        </w:r>
      </w:hyperlink>
      <w:r>
        <w:t xml:space="preserve"> (Accessed: 5/09/2021).</w:t>
      </w:r>
    </w:p>
    <w:p w14:paraId="1E6EC6C6" w14:textId="77777777" w:rsidR="00F52904" w:rsidRDefault="00F52904" w:rsidP="00F52904">
      <w:pPr>
        <w:pStyle w:val="ListParagraph"/>
      </w:pPr>
    </w:p>
    <w:p w14:paraId="1ACC660F" w14:textId="77777777" w:rsidR="00F52904" w:rsidRDefault="00F52904" w:rsidP="00F52904">
      <w:pPr>
        <w:pStyle w:val="ListParagraph"/>
      </w:pPr>
      <w:r>
        <w:t xml:space="preserve">Udomboso, N. (2021). Covid-19 Cases Dashboard. Available at: </w:t>
      </w:r>
      <w:hyperlink r:id="rId72" w:history="1">
        <w:r>
          <w:rPr>
            <w:rStyle w:val="Hyperlink"/>
          </w:rPr>
          <w:t>covid19-DBS-project | Tableau Public</w:t>
        </w:r>
      </w:hyperlink>
      <w:r>
        <w:t xml:space="preserve"> (Accessed: 7 September 2021).</w:t>
      </w:r>
    </w:p>
    <w:p w14:paraId="2E7415E8" w14:textId="77777777" w:rsidR="00F52904" w:rsidRDefault="00F52904" w:rsidP="00F52904">
      <w:pPr>
        <w:pStyle w:val="ListParagraph"/>
      </w:pPr>
    </w:p>
    <w:p w14:paraId="3679318F" w14:textId="77777777" w:rsidR="00F52904" w:rsidRDefault="00F52904" w:rsidP="00F52904">
      <w:pPr>
        <w:pStyle w:val="ListParagraph"/>
      </w:pPr>
      <w:r>
        <w:t>WHO(2020).’</w:t>
      </w:r>
      <w:r w:rsidRPr="00D66701">
        <w:t xml:space="preserve"> Coronavirus disease (COVID-19): How is it transmitted?</w:t>
      </w:r>
      <w:r>
        <w:t xml:space="preserve">’ </w:t>
      </w:r>
      <w:bookmarkStart w:id="9" w:name="_Hlk81368371"/>
      <w:r w:rsidRPr="00D66701">
        <w:t xml:space="preserve">Available at: </w:t>
      </w:r>
      <w:bookmarkEnd w:id="9"/>
      <w:r>
        <w:fldChar w:fldCharType="begin"/>
      </w:r>
      <w:r>
        <w:instrText xml:space="preserve"> HYPERLINK "https://www.who.int/emergencies/diseases/novel-coronavirus-2019/question-and-answers-hub/q-a-detail/coronavirus-disease-covid-19-how-is-it-transmitted" </w:instrText>
      </w:r>
      <w:r>
        <w:fldChar w:fldCharType="separate"/>
      </w:r>
      <w:r w:rsidRPr="001F0928">
        <w:rPr>
          <w:rStyle w:val="Hyperlink"/>
        </w:rPr>
        <w:t>https://www.who.int/emergencies/diseases/novel-coronavirus-2019/question-and-answers-hub/q-a-detail/coronavirus-disease-covid-19-how-is-it-transmitted</w:t>
      </w:r>
      <w:r>
        <w:rPr>
          <w:rStyle w:val="Hyperlink"/>
        </w:rPr>
        <w:fldChar w:fldCharType="end"/>
      </w:r>
      <w:r>
        <w:t xml:space="preserve"> (Accessed 28 July 2021).</w:t>
      </w:r>
    </w:p>
    <w:p w14:paraId="626F1157" w14:textId="77777777" w:rsidR="00F52904" w:rsidRDefault="00F52904" w:rsidP="00F52904">
      <w:pPr>
        <w:pStyle w:val="ListParagraph"/>
      </w:pPr>
    </w:p>
    <w:p w14:paraId="59F92101" w14:textId="77777777" w:rsidR="00F52904" w:rsidRDefault="00F52904" w:rsidP="00F52904">
      <w:pPr>
        <w:pStyle w:val="ListParagraph"/>
      </w:pPr>
      <w:r>
        <w:t xml:space="preserve">Wikipedia. </w:t>
      </w:r>
      <w:r w:rsidRPr="00D134E5">
        <w:t>COVID-19 pandemic</w:t>
      </w:r>
      <w:r>
        <w:t xml:space="preserve">. Available at: </w:t>
      </w:r>
      <w:r w:rsidRPr="001B39AD">
        <w:rPr>
          <w:rStyle w:val="Hyperlink"/>
        </w:rPr>
        <w:t>https://en.wikipedia.org/wiki/COVID-19_pandemic</w:t>
      </w:r>
      <w:hyperlink r:id="rId73" w:history="1"/>
      <w:r w:rsidRPr="001B39AD">
        <w:rPr>
          <w:rStyle w:val="Hyperlink"/>
        </w:rPr>
        <w:t xml:space="preserve"> </w:t>
      </w:r>
      <w:r>
        <w:t>(Accessed: 20 June 2021).</w:t>
      </w:r>
    </w:p>
    <w:p w14:paraId="4573FA81" w14:textId="77777777" w:rsidR="00F52904" w:rsidRDefault="00F52904" w:rsidP="00F52904">
      <w:pPr>
        <w:pStyle w:val="ListParagraph"/>
      </w:pPr>
    </w:p>
    <w:p w14:paraId="0D5E0A39" w14:textId="77777777" w:rsidR="00F52904" w:rsidRDefault="00F52904" w:rsidP="00F52904">
      <w:pPr>
        <w:pStyle w:val="ListParagraph"/>
      </w:pPr>
      <w:r w:rsidRPr="004E14B6">
        <w:t>Wikipedia. Random forest. Available at: https://en.wikipedia.org/wiki/Random_forest (Accessed: 29 August 2021).</w:t>
      </w:r>
    </w:p>
    <w:p w14:paraId="6BBADAA3" w14:textId="77777777" w:rsidR="00F52904" w:rsidRDefault="00F52904" w:rsidP="00F52904">
      <w:pPr>
        <w:pStyle w:val="ListParagraph"/>
      </w:pPr>
    </w:p>
    <w:p w14:paraId="7A628650" w14:textId="77777777" w:rsidR="00F52904" w:rsidRDefault="00F52904" w:rsidP="00F52904"/>
    <w:p w14:paraId="30C7A8DE" w14:textId="77777777" w:rsidR="00F52904" w:rsidRDefault="00F52904" w:rsidP="00F52904">
      <w:pPr>
        <w:pStyle w:val="ListParagraph"/>
        <w:rPr>
          <w:rFonts w:ascii="Arial" w:hAnsi="Arial" w:cs="Arial"/>
          <w:color w:val="333333"/>
          <w:sz w:val="21"/>
          <w:szCs w:val="21"/>
          <w:shd w:val="clear" w:color="auto" w:fill="FFFFFF"/>
        </w:rPr>
      </w:pPr>
    </w:p>
    <w:p w14:paraId="76A62596" w14:textId="77777777" w:rsidR="00F52904" w:rsidRDefault="00F52904" w:rsidP="00F52904">
      <w:pPr>
        <w:pStyle w:val="ListParagraph"/>
      </w:pPr>
    </w:p>
    <w:p w14:paraId="5EFCDCA2" w14:textId="77777777" w:rsidR="00F52904" w:rsidRDefault="00F52904" w:rsidP="00F52904">
      <w:pPr>
        <w:pStyle w:val="ListParagraph"/>
      </w:pPr>
    </w:p>
    <w:p w14:paraId="25A9177B" w14:textId="77777777" w:rsidR="00F52904" w:rsidRDefault="00F52904" w:rsidP="00F52904">
      <w:pPr>
        <w:ind w:firstLine="714"/>
      </w:pPr>
    </w:p>
    <w:p w14:paraId="62F6A159" w14:textId="77777777" w:rsidR="00F52904" w:rsidRDefault="00F52904" w:rsidP="00F52904">
      <w:pPr>
        <w:ind w:firstLine="714"/>
      </w:pPr>
    </w:p>
    <w:p w14:paraId="2A98C11B" w14:textId="77777777" w:rsidR="00F52904" w:rsidRDefault="00F52904" w:rsidP="00F52904"/>
    <w:p w14:paraId="4134E041" w14:textId="77777777" w:rsidR="00F52904" w:rsidRPr="002933AB" w:rsidRDefault="00F52904" w:rsidP="00F52904">
      <w:pPr>
        <w:ind w:firstLine="714"/>
      </w:pPr>
    </w:p>
    <w:p w14:paraId="248C0757" w14:textId="77777777" w:rsidR="00F52904" w:rsidRDefault="00F52904" w:rsidP="00F52904">
      <w:pPr>
        <w:pStyle w:val="Heading1"/>
        <w:spacing w:after="120"/>
        <w:ind w:left="714"/>
      </w:pPr>
      <w:bookmarkStart w:id="10" w:name="_Toc81369512"/>
      <w:r>
        <w:t>Appendices</w:t>
      </w:r>
      <w:bookmarkEnd w:id="10"/>
    </w:p>
    <w:p w14:paraId="2B025366" w14:textId="77777777" w:rsidR="00F52904" w:rsidRDefault="00F52904" w:rsidP="00F52904">
      <w:r>
        <w:t xml:space="preserve">The scripts of this project have been submitted as a separate file. Filenames of the scripts are covid </w:t>
      </w:r>
      <w:r w:rsidRPr="00CF33D7">
        <w:t>covid19_DBS_project.ipynb</w:t>
      </w:r>
      <w:r>
        <w:t xml:space="preserve"> and </w:t>
      </w:r>
      <w:r w:rsidRPr="00CF33D7">
        <w:t>Face_Mask_Detection.ipynb</w:t>
      </w:r>
      <w:r>
        <w:t>.</w:t>
      </w:r>
    </w:p>
    <w:p w14:paraId="13462BC7" w14:textId="77777777" w:rsidR="00F52904" w:rsidRDefault="00F52904" w:rsidP="00F52904">
      <w:r>
        <w:t xml:space="preserve">Tableau dashboard file has also been submitted separately. Filename is </w:t>
      </w:r>
      <w:r w:rsidRPr="000418B9">
        <w:t>covid19-DBS-project</w:t>
      </w:r>
      <w:r>
        <w:t>.twbx.</w:t>
      </w:r>
    </w:p>
    <w:p w14:paraId="060A1BDB" w14:textId="77777777" w:rsidR="00F52904" w:rsidRPr="003672FD" w:rsidRDefault="00F52904" w:rsidP="00F52904">
      <w:r>
        <w:t xml:space="preserve">Please see my published Tableau public on: </w:t>
      </w:r>
      <w:hyperlink r:id="rId74" w:history="1">
        <w:r>
          <w:rPr>
            <w:rStyle w:val="Hyperlink"/>
          </w:rPr>
          <w:t>covid19-DBS-project | Tableau Public</w:t>
        </w:r>
      </w:hyperlink>
    </w:p>
    <w:p w14:paraId="25EE21D1" w14:textId="77777777" w:rsidR="006B2235" w:rsidRPr="006B2235" w:rsidRDefault="006B2235" w:rsidP="006B2235"/>
    <w:sectPr w:rsidR="006B2235" w:rsidRPr="006B2235" w:rsidSect="006E1348">
      <w:footerReference w:type="default" r:id="rId75"/>
      <w:footerReference w:type="firs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D7096" w14:textId="77777777" w:rsidR="000169A7" w:rsidRDefault="000169A7" w:rsidP="00C60445">
      <w:pPr>
        <w:spacing w:after="0" w:line="240" w:lineRule="auto"/>
      </w:pPr>
      <w:r>
        <w:separator/>
      </w:r>
    </w:p>
  </w:endnote>
  <w:endnote w:type="continuationSeparator" w:id="0">
    <w:p w14:paraId="1CDF77A2" w14:textId="77777777" w:rsidR="000169A7" w:rsidRDefault="000169A7" w:rsidP="00C60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31C66" w14:textId="77777777" w:rsidR="00C6484F" w:rsidRDefault="00C6484F">
    <w:pPr>
      <w:pStyle w:val="Footer"/>
    </w:pPr>
    <w:r>
      <w:t>Template developed by Dr Shazia A Afzal</w:t>
    </w:r>
    <w:r>
      <w:ptab w:relativeTo="margin" w:alignment="center" w:leader="none"/>
    </w:r>
    <w:r>
      <w:ptab w:relativeTo="margin" w:alignment="right" w:leader="none"/>
    </w:r>
    <w:r>
      <w:fldChar w:fldCharType="begin"/>
    </w:r>
    <w:r>
      <w:instrText xml:space="preserve"> PAGE   \* MERGEFORMAT </w:instrText>
    </w:r>
    <w:r>
      <w:fldChar w:fldCharType="separate"/>
    </w:r>
    <w:r w:rsidR="00EA22F7">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4A884" w14:textId="77777777" w:rsidR="00C60445" w:rsidRDefault="00C60445">
    <w:pPr>
      <w:pStyle w:val="Footer"/>
    </w:pPr>
    <w:r>
      <w:t>Template developed by Dr Shazia A Afzal</w:t>
    </w:r>
    <w:r>
      <w:ptab w:relativeTo="margin" w:alignment="center" w:leader="none"/>
    </w:r>
    <w:r>
      <w:ptab w:relativeTo="margin" w:alignment="right" w:leader="none"/>
    </w:r>
    <w:r>
      <w:fldChar w:fldCharType="begin"/>
    </w:r>
    <w:r>
      <w:instrText xml:space="preserve"> PAGE   \* MERGEFORMAT </w:instrText>
    </w:r>
    <w:r>
      <w:fldChar w:fldCharType="separate"/>
    </w:r>
    <w:r w:rsidR="00EA22F7">
      <w:rPr>
        <w:noProof/>
      </w:rPr>
      <w:t>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28300" w14:textId="77777777" w:rsidR="000169A7" w:rsidRDefault="000169A7" w:rsidP="00C60445">
      <w:pPr>
        <w:spacing w:after="0" w:line="240" w:lineRule="auto"/>
      </w:pPr>
      <w:r>
        <w:separator/>
      </w:r>
    </w:p>
  </w:footnote>
  <w:footnote w:type="continuationSeparator" w:id="0">
    <w:p w14:paraId="443EFD54" w14:textId="77777777" w:rsidR="000169A7" w:rsidRDefault="000169A7" w:rsidP="00C60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5548E"/>
    <w:multiLevelType w:val="multilevel"/>
    <w:tmpl w:val="2440F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9F7FB4"/>
    <w:multiLevelType w:val="multilevel"/>
    <w:tmpl w:val="6108F2A8"/>
    <w:lvl w:ilvl="0">
      <w:start w:val="1"/>
      <w:numFmt w:val="decimal"/>
      <w:lvlText w:val="%1."/>
      <w:lvlJc w:val="left"/>
      <w:pPr>
        <w:ind w:left="720" w:hanging="360"/>
      </w:pPr>
      <w:rPr>
        <w:rFonts w:hint="default"/>
      </w:rPr>
    </w:lvl>
    <w:lvl w:ilvl="1">
      <w:start w:val="1"/>
      <w:numFmt w:val="decimal"/>
      <w:isLgl/>
      <w:lvlText w:val="%1.%2"/>
      <w:lvlJc w:val="left"/>
      <w:pPr>
        <w:ind w:left="1434"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3216" w:hanging="144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998" w:hanging="2160"/>
      </w:pPr>
      <w:rPr>
        <w:rFonts w:hint="default"/>
      </w:rPr>
    </w:lvl>
    <w:lvl w:ilvl="8">
      <w:start w:val="1"/>
      <w:numFmt w:val="decimal"/>
      <w:isLgl/>
      <w:lvlText w:val="%1.%2.%3.%4.%5.%6.%7.%8.%9"/>
      <w:lvlJc w:val="left"/>
      <w:pPr>
        <w:ind w:left="5352" w:hanging="2160"/>
      </w:pPr>
      <w:rPr>
        <w:rFonts w:hint="default"/>
      </w:rPr>
    </w:lvl>
  </w:abstractNum>
  <w:abstractNum w:abstractNumId="2" w15:restartNumberingAfterBreak="0">
    <w:nsid w:val="24D65709"/>
    <w:multiLevelType w:val="hybridMultilevel"/>
    <w:tmpl w:val="84BA69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5BD777E"/>
    <w:multiLevelType w:val="multilevel"/>
    <w:tmpl w:val="08A881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2BFA56C2"/>
    <w:multiLevelType w:val="multilevel"/>
    <w:tmpl w:val="6108F2A8"/>
    <w:lvl w:ilvl="0">
      <w:start w:val="1"/>
      <w:numFmt w:val="decimal"/>
      <w:lvlText w:val="%1."/>
      <w:lvlJc w:val="left"/>
      <w:pPr>
        <w:ind w:left="720" w:hanging="360"/>
      </w:pPr>
      <w:rPr>
        <w:rFonts w:hint="default"/>
      </w:rPr>
    </w:lvl>
    <w:lvl w:ilvl="1">
      <w:start w:val="1"/>
      <w:numFmt w:val="decimal"/>
      <w:isLgl/>
      <w:lvlText w:val="%1.%2"/>
      <w:lvlJc w:val="left"/>
      <w:pPr>
        <w:ind w:left="1434" w:hanging="72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502" w:hanging="1080"/>
      </w:pPr>
      <w:rPr>
        <w:rFonts w:hint="default"/>
      </w:rPr>
    </w:lvl>
    <w:lvl w:ilvl="4">
      <w:start w:val="1"/>
      <w:numFmt w:val="decimal"/>
      <w:isLgl/>
      <w:lvlText w:val="%1.%2.%3.%4.%5"/>
      <w:lvlJc w:val="left"/>
      <w:pPr>
        <w:ind w:left="3216" w:hanging="1440"/>
      </w:pPr>
      <w:rPr>
        <w:rFonts w:hint="default"/>
      </w:rPr>
    </w:lvl>
    <w:lvl w:ilvl="5">
      <w:start w:val="1"/>
      <w:numFmt w:val="decimal"/>
      <w:isLgl/>
      <w:lvlText w:val="%1.%2.%3.%4.%5.%6"/>
      <w:lvlJc w:val="left"/>
      <w:pPr>
        <w:ind w:left="3570" w:hanging="1440"/>
      </w:pPr>
      <w:rPr>
        <w:rFonts w:hint="default"/>
      </w:rPr>
    </w:lvl>
    <w:lvl w:ilvl="6">
      <w:start w:val="1"/>
      <w:numFmt w:val="decimal"/>
      <w:isLgl/>
      <w:lvlText w:val="%1.%2.%3.%4.%5.%6.%7"/>
      <w:lvlJc w:val="left"/>
      <w:pPr>
        <w:ind w:left="4284" w:hanging="1800"/>
      </w:pPr>
      <w:rPr>
        <w:rFonts w:hint="default"/>
      </w:rPr>
    </w:lvl>
    <w:lvl w:ilvl="7">
      <w:start w:val="1"/>
      <w:numFmt w:val="decimal"/>
      <w:isLgl/>
      <w:lvlText w:val="%1.%2.%3.%4.%5.%6.%7.%8"/>
      <w:lvlJc w:val="left"/>
      <w:pPr>
        <w:ind w:left="4998" w:hanging="2160"/>
      </w:pPr>
      <w:rPr>
        <w:rFonts w:hint="default"/>
      </w:rPr>
    </w:lvl>
    <w:lvl w:ilvl="8">
      <w:start w:val="1"/>
      <w:numFmt w:val="decimal"/>
      <w:isLgl/>
      <w:lvlText w:val="%1.%2.%3.%4.%5.%6.%7.%8.%9"/>
      <w:lvlJc w:val="left"/>
      <w:pPr>
        <w:ind w:left="5352" w:hanging="2160"/>
      </w:pPr>
      <w:rPr>
        <w:rFonts w:hint="default"/>
      </w:rPr>
    </w:lvl>
  </w:abstractNum>
  <w:abstractNum w:abstractNumId="5" w15:restartNumberingAfterBreak="0">
    <w:nsid w:val="35721965"/>
    <w:multiLevelType w:val="multilevel"/>
    <w:tmpl w:val="5DD88898"/>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1800" w:hanging="360"/>
      </w:pPr>
      <w:rPr>
        <w:rFonts w:hint="default"/>
      </w:rPr>
    </w:lvl>
    <w:lvl w:ilvl="2">
      <w:start w:val="1"/>
      <w:numFmt w:val="lowerRoman"/>
      <w:lvlText w:val="%3."/>
      <w:lvlJc w:val="left"/>
      <w:pPr>
        <w:ind w:left="2880" w:hanging="72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3AF9296F"/>
    <w:multiLevelType w:val="multilevel"/>
    <w:tmpl w:val="695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57E5D47"/>
    <w:multiLevelType w:val="hybridMultilevel"/>
    <w:tmpl w:val="5E12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47D"/>
    <w:rsid w:val="000014C2"/>
    <w:rsid w:val="00006B23"/>
    <w:rsid w:val="00007295"/>
    <w:rsid w:val="00013BDE"/>
    <w:rsid w:val="00014E00"/>
    <w:rsid w:val="000161B4"/>
    <w:rsid w:val="00016574"/>
    <w:rsid w:val="000169A7"/>
    <w:rsid w:val="00021AAB"/>
    <w:rsid w:val="00040CFF"/>
    <w:rsid w:val="000418B9"/>
    <w:rsid w:val="000439F3"/>
    <w:rsid w:val="00045DF9"/>
    <w:rsid w:val="0004682D"/>
    <w:rsid w:val="00047F92"/>
    <w:rsid w:val="000548E7"/>
    <w:rsid w:val="000720E1"/>
    <w:rsid w:val="000731DB"/>
    <w:rsid w:val="00090600"/>
    <w:rsid w:val="00095EDB"/>
    <w:rsid w:val="000A2A62"/>
    <w:rsid w:val="000A687C"/>
    <w:rsid w:val="000A6B57"/>
    <w:rsid w:val="000B1320"/>
    <w:rsid w:val="000B38D7"/>
    <w:rsid w:val="000B7907"/>
    <w:rsid w:val="000B79CC"/>
    <w:rsid w:val="000C29EA"/>
    <w:rsid w:val="000C495D"/>
    <w:rsid w:val="000C6640"/>
    <w:rsid w:val="000D5B5F"/>
    <w:rsid w:val="000D67A5"/>
    <w:rsid w:val="000E153A"/>
    <w:rsid w:val="000E5505"/>
    <w:rsid w:val="000F0961"/>
    <w:rsid w:val="000F2E0C"/>
    <w:rsid w:val="000F7769"/>
    <w:rsid w:val="001032A6"/>
    <w:rsid w:val="00104BE2"/>
    <w:rsid w:val="001109D5"/>
    <w:rsid w:val="00115274"/>
    <w:rsid w:val="00115EC2"/>
    <w:rsid w:val="0012119F"/>
    <w:rsid w:val="0012121D"/>
    <w:rsid w:val="00121945"/>
    <w:rsid w:val="0012525F"/>
    <w:rsid w:val="00130BCC"/>
    <w:rsid w:val="00131AD5"/>
    <w:rsid w:val="00132A1C"/>
    <w:rsid w:val="0013314B"/>
    <w:rsid w:val="00135945"/>
    <w:rsid w:val="00142CD0"/>
    <w:rsid w:val="00145BB2"/>
    <w:rsid w:val="00147B48"/>
    <w:rsid w:val="00156ACF"/>
    <w:rsid w:val="00167F5C"/>
    <w:rsid w:val="00170F17"/>
    <w:rsid w:val="0017216C"/>
    <w:rsid w:val="00186F58"/>
    <w:rsid w:val="00197328"/>
    <w:rsid w:val="0019779E"/>
    <w:rsid w:val="001A382A"/>
    <w:rsid w:val="001A407C"/>
    <w:rsid w:val="001A7FF2"/>
    <w:rsid w:val="001B0A83"/>
    <w:rsid w:val="001B39AD"/>
    <w:rsid w:val="001B55BB"/>
    <w:rsid w:val="001B568D"/>
    <w:rsid w:val="001C24E1"/>
    <w:rsid w:val="001C31DA"/>
    <w:rsid w:val="001C7367"/>
    <w:rsid w:val="001D458E"/>
    <w:rsid w:val="001D6DA0"/>
    <w:rsid w:val="001D7264"/>
    <w:rsid w:val="001D7C4B"/>
    <w:rsid w:val="001D7F82"/>
    <w:rsid w:val="001E3DB6"/>
    <w:rsid w:val="001E4C5E"/>
    <w:rsid w:val="001E4E9A"/>
    <w:rsid w:val="001F021F"/>
    <w:rsid w:val="001F0228"/>
    <w:rsid w:val="001F2B6F"/>
    <w:rsid w:val="002012AB"/>
    <w:rsid w:val="002032D7"/>
    <w:rsid w:val="00203AFB"/>
    <w:rsid w:val="0020709F"/>
    <w:rsid w:val="00210863"/>
    <w:rsid w:val="00217265"/>
    <w:rsid w:val="0022681A"/>
    <w:rsid w:val="0023147D"/>
    <w:rsid w:val="002358E6"/>
    <w:rsid w:val="00235DA9"/>
    <w:rsid w:val="00236E75"/>
    <w:rsid w:val="00240DD7"/>
    <w:rsid w:val="00243257"/>
    <w:rsid w:val="0024373E"/>
    <w:rsid w:val="00247E94"/>
    <w:rsid w:val="002550F6"/>
    <w:rsid w:val="00255ADB"/>
    <w:rsid w:val="00265003"/>
    <w:rsid w:val="002657E9"/>
    <w:rsid w:val="00266942"/>
    <w:rsid w:val="002703CD"/>
    <w:rsid w:val="002719DB"/>
    <w:rsid w:val="002745A9"/>
    <w:rsid w:val="00274C22"/>
    <w:rsid w:val="002816C5"/>
    <w:rsid w:val="00281827"/>
    <w:rsid w:val="00284CBE"/>
    <w:rsid w:val="0029049E"/>
    <w:rsid w:val="00291A6A"/>
    <w:rsid w:val="002933AB"/>
    <w:rsid w:val="0029612F"/>
    <w:rsid w:val="0029753F"/>
    <w:rsid w:val="002A5408"/>
    <w:rsid w:val="002A7177"/>
    <w:rsid w:val="002C1AEE"/>
    <w:rsid w:val="002C1CDA"/>
    <w:rsid w:val="002D312E"/>
    <w:rsid w:val="002D6390"/>
    <w:rsid w:val="002D6F4F"/>
    <w:rsid w:val="002E15CB"/>
    <w:rsid w:val="002E75DA"/>
    <w:rsid w:val="002F3727"/>
    <w:rsid w:val="00304F7F"/>
    <w:rsid w:val="003067D2"/>
    <w:rsid w:val="00306F3F"/>
    <w:rsid w:val="0032210A"/>
    <w:rsid w:val="0033178D"/>
    <w:rsid w:val="00331A68"/>
    <w:rsid w:val="00333448"/>
    <w:rsid w:val="00334257"/>
    <w:rsid w:val="003360DC"/>
    <w:rsid w:val="0034569C"/>
    <w:rsid w:val="00347BF4"/>
    <w:rsid w:val="00351AB1"/>
    <w:rsid w:val="00352026"/>
    <w:rsid w:val="0035613C"/>
    <w:rsid w:val="00356A83"/>
    <w:rsid w:val="00362DCD"/>
    <w:rsid w:val="003672FD"/>
    <w:rsid w:val="00367971"/>
    <w:rsid w:val="00370543"/>
    <w:rsid w:val="003759BC"/>
    <w:rsid w:val="00387285"/>
    <w:rsid w:val="00391CA2"/>
    <w:rsid w:val="003944D6"/>
    <w:rsid w:val="003A15A1"/>
    <w:rsid w:val="003A5891"/>
    <w:rsid w:val="003B0F41"/>
    <w:rsid w:val="003B1AE6"/>
    <w:rsid w:val="003B380B"/>
    <w:rsid w:val="003C18D2"/>
    <w:rsid w:val="003D470F"/>
    <w:rsid w:val="003E1345"/>
    <w:rsid w:val="003E56B6"/>
    <w:rsid w:val="003E61AE"/>
    <w:rsid w:val="003F1D51"/>
    <w:rsid w:val="003F3A9B"/>
    <w:rsid w:val="003F3BAB"/>
    <w:rsid w:val="003F3FAB"/>
    <w:rsid w:val="00407D50"/>
    <w:rsid w:val="00417306"/>
    <w:rsid w:val="0042465A"/>
    <w:rsid w:val="004405B0"/>
    <w:rsid w:val="00441E8C"/>
    <w:rsid w:val="00442B8F"/>
    <w:rsid w:val="00452524"/>
    <w:rsid w:val="00453595"/>
    <w:rsid w:val="0045614F"/>
    <w:rsid w:val="00463482"/>
    <w:rsid w:val="00467904"/>
    <w:rsid w:val="00474361"/>
    <w:rsid w:val="00482A71"/>
    <w:rsid w:val="00482CC8"/>
    <w:rsid w:val="00484F55"/>
    <w:rsid w:val="004850A3"/>
    <w:rsid w:val="0049221D"/>
    <w:rsid w:val="004A110D"/>
    <w:rsid w:val="004A7FE0"/>
    <w:rsid w:val="004B021A"/>
    <w:rsid w:val="004C24D5"/>
    <w:rsid w:val="004C72F7"/>
    <w:rsid w:val="004D5662"/>
    <w:rsid w:val="004D5DA3"/>
    <w:rsid w:val="004E14B6"/>
    <w:rsid w:val="004E2FCC"/>
    <w:rsid w:val="004E5022"/>
    <w:rsid w:val="004F237D"/>
    <w:rsid w:val="004F31A3"/>
    <w:rsid w:val="00500510"/>
    <w:rsid w:val="00500D61"/>
    <w:rsid w:val="00506037"/>
    <w:rsid w:val="00506906"/>
    <w:rsid w:val="00513841"/>
    <w:rsid w:val="0051778C"/>
    <w:rsid w:val="005231D7"/>
    <w:rsid w:val="00525473"/>
    <w:rsid w:val="00527569"/>
    <w:rsid w:val="0052757C"/>
    <w:rsid w:val="005308AF"/>
    <w:rsid w:val="0053166E"/>
    <w:rsid w:val="00533068"/>
    <w:rsid w:val="0054204E"/>
    <w:rsid w:val="00542F09"/>
    <w:rsid w:val="00547CB1"/>
    <w:rsid w:val="00551532"/>
    <w:rsid w:val="00552A58"/>
    <w:rsid w:val="00557782"/>
    <w:rsid w:val="00573035"/>
    <w:rsid w:val="005735CA"/>
    <w:rsid w:val="0058171F"/>
    <w:rsid w:val="00582DA1"/>
    <w:rsid w:val="00583A88"/>
    <w:rsid w:val="00591C1A"/>
    <w:rsid w:val="00592EDD"/>
    <w:rsid w:val="00596191"/>
    <w:rsid w:val="005A0F2C"/>
    <w:rsid w:val="005A7B92"/>
    <w:rsid w:val="005B1A9D"/>
    <w:rsid w:val="005B29DF"/>
    <w:rsid w:val="005B33CB"/>
    <w:rsid w:val="005B57C3"/>
    <w:rsid w:val="005D4ADA"/>
    <w:rsid w:val="005D50A1"/>
    <w:rsid w:val="005D6D2F"/>
    <w:rsid w:val="005D7BF0"/>
    <w:rsid w:val="005E147B"/>
    <w:rsid w:val="005E5F5F"/>
    <w:rsid w:val="005E73C3"/>
    <w:rsid w:val="005F1419"/>
    <w:rsid w:val="005F43CB"/>
    <w:rsid w:val="005F59E6"/>
    <w:rsid w:val="005F694F"/>
    <w:rsid w:val="0060174C"/>
    <w:rsid w:val="00604FFB"/>
    <w:rsid w:val="00610A54"/>
    <w:rsid w:val="006140BA"/>
    <w:rsid w:val="00617262"/>
    <w:rsid w:val="00617D25"/>
    <w:rsid w:val="00622815"/>
    <w:rsid w:val="00630978"/>
    <w:rsid w:val="00631ED7"/>
    <w:rsid w:val="00633ED5"/>
    <w:rsid w:val="00635974"/>
    <w:rsid w:val="00636AA2"/>
    <w:rsid w:val="00641E42"/>
    <w:rsid w:val="00665031"/>
    <w:rsid w:val="00667259"/>
    <w:rsid w:val="00670AE5"/>
    <w:rsid w:val="0067768E"/>
    <w:rsid w:val="006810E0"/>
    <w:rsid w:val="00682905"/>
    <w:rsid w:val="0068720D"/>
    <w:rsid w:val="0069294E"/>
    <w:rsid w:val="00692EF7"/>
    <w:rsid w:val="0069494B"/>
    <w:rsid w:val="006959DE"/>
    <w:rsid w:val="006A082A"/>
    <w:rsid w:val="006A1B11"/>
    <w:rsid w:val="006B142D"/>
    <w:rsid w:val="006B2235"/>
    <w:rsid w:val="006B6D25"/>
    <w:rsid w:val="006B7E0D"/>
    <w:rsid w:val="006C18B7"/>
    <w:rsid w:val="006C783B"/>
    <w:rsid w:val="006E1348"/>
    <w:rsid w:val="006E1BD5"/>
    <w:rsid w:val="006E2158"/>
    <w:rsid w:val="006E6860"/>
    <w:rsid w:val="006F2CA3"/>
    <w:rsid w:val="006F7995"/>
    <w:rsid w:val="00700AC3"/>
    <w:rsid w:val="00703C39"/>
    <w:rsid w:val="0070526C"/>
    <w:rsid w:val="00710C36"/>
    <w:rsid w:val="00710C5B"/>
    <w:rsid w:val="00713FCB"/>
    <w:rsid w:val="007154A3"/>
    <w:rsid w:val="007218AC"/>
    <w:rsid w:val="007230F6"/>
    <w:rsid w:val="00723E4C"/>
    <w:rsid w:val="0074541B"/>
    <w:rsid w:val="007471C1"/>
    <w:rsid w:val="0075558D"/>
    <w:rsid w:val="00755E23"/>
    <w:rsid w:val="00757A1F"/>
    <w:rsid w:val="00760141"/>
    <w:rsid w:val="00765F8E"/>
    <w:rsid w:val="00770047"/>
    <w:rsid w:val="0077473E"/>
    <w:rsid w:val="007749D8"/>
    <w:rsid w:val="00775B6E"/>
    <w:rsid w:val="00775DC6"/>
    <w:rsid w:val="00780FA1"/>
    <w:rsid w:val="00783EA2"/>
    <w:rsid w:val="00784951"/>
    <w:rsid w:val="00784F9B"/>
    <w:rsid w:val="00785BBF"/>
    <w:rsid w:val="00786603"/>
    <w:rsid w:val="007965DA"/>
    <w:rsid w:val="007A0194"/>
    <w:rsid w:val="007A1999"/>
    <w:rsid w:val="007A29BF"/>
    <w:rsid w:val="007A479B"/>
    <w:rsid w:val="007A6E6B"/>
    <w:rsid w:val="007B1438"/>
    <w:rsid w:val="007B1888"/>
    <w:rsid w:val="007B2085"/>
    <w:rsid w:val="007B69D7"/>
    <w:rsid w:val="007B7AE9"/>
    <w:rsid w:val="007C0FAE"/>
    <w:rsid w:val="007C1B0A"/>
    <w:rsid w:val="007C35EE"/>
    <w:rsid w:val="007C67EA"/>
    <w:rsid w:val="007D0192"/>
    <w:rsid w:val="007D0DE2"/>
    <w:rsid w:val="007D2AB2"/>
    <w:rsid w:val="007D30FA"/>
    <w:rsid w:val="007D3DFC"/>
    <w:rsid w:val="007D42B1"/>
    <w:rsid w:val="007E0E5D"/>
    <w:rsid w:val="007E20CB"/>
    <w:rsid w:val="007E476C"/>
    <w:rsid w:val="007E6B8A"/>
    <w:rsid w:val="00800BD6"/>
    <w:rsid w:val="00803348"/>
    <w:rsid w:val="00805C2E"/>
    <w:rsid w:val="00807D5D"/>
    <w:rsid w:val="00811DC5"/>
    <w:rsid w:val="0081744D"/>
    <w:rsid w:val="00817AA2"/>
    <w:rsid w:val="00820147"/>
    <w:rsid w:val="00820DE5"/>
    <w:rsid w:val="0083232B"/>
    <w:rsid w:val="00834060"/>
    <w:rsid w:val="0083539F"/>
    <w:rsid w:val="00835505"/>
    <w:rsid w:val="00844E82"/>
    <w:rsid w:val="00847DC6"/>
    <w:rsid w:val="00850920"/>
    <w:rsid w:val="008527F8"/>
    <w:rsid w:val="00855BCD"/>
    <w:rsid w:val="00865029"/>
    <w:rsid w:val="00865A53"/>
    <w:rsid w:val="00866292"/>
    <w:rsid w:val="00866762"/>
    <w:rsid w:val="00866E28"/>
    <w:rsid w:val="008775F6"/>
    <w:rsid w:val="00885FC7"/>
    <w:rsid w:val="008878BE"/>
    <w:rsid w:val="00887D4C"/>
    <w:rsid w:val="00887F46"/>
    <w:rsid w:val="00892379"/>
    <w:rsid w:val="008954BA"/>
    <w:rsid w:val="008A13DB"/>
    <w:rsid w:val="008A7422"/>
    <w:rsid w:val="008B5BAD"/>
    <w:rsid w:val="008C3B8C"/>
    <w:rsid w:val="008D7C48"/>
    <w:rsid w:val="008E1851"/>
    <w:rsid w:val="008E299F"/>
    <w:rsid w:val="008E354E"/>
    <w:rsid w:val="008E3570"/>
    <w:rsid w:val="008E3AC2"/>
    <w:rsid w:val="008E6824"/>
    <w:rsid w:val="0090073C"/>
    <w:rsid w:val="0090198D"/>
    <w:rsid w:val="00904912"/>
    <w:rsid w:val="00905D00"/>
    <w:rsid w:val="0092187A"/>
    <w:rsid w:val="0092232C"/>
    <w:rsid w:val="0092750D"/>
    <w:rsid w:val="00930331"/>
    <w:rsid w:val="00931401"/>
    <w:rsid w:val="0093294C"/>
    <w:rsid w:val="00936D35"/>
    <w:rsid w:val="0093796B"/>
    <w:rsid w:val="00937B26"/>
    <w:rsid w:val="00937FB7"/>
    <w:rsid w:val="00943783"/>
    <w:rsid w:val="00945B39"/>
    <w:rsid w:val="00947BE7"/>
    <w:rsid w:val="00951D1F"/>
    <w:rsid w:val="00953FFD"/>
    <w:rsid w:val="00961221"/>
    <w:rsid w:val="009634FE"/>
    <w:rsid w:val="00964D99"/>
    <w:rsid w:val="00975640"/>
    <w:rsid w:val="0097764E"/>
    <w:rsid w:val="00980B07"/>
    <w:rsid w:val="00984432"/>
    <w:rsid w:val="009915F9"/>
    <w:rsid w:val="00994CD3"/>
    <w:rsid w:val="00995AC3"/>
    <w:rsid w:val="009A0DB6"/>
    <w:rsid w:val="009A6746"/>
    <w:rsid w:val="009C1387"/>
    <w:rsid w:val="009C17BC"/>
    <w:rsid w:val="009C31FE"/>
    <w:rsid w:val="009C3714"/>
    <w:rsid w:val="009D2896"/>
    <w:rsid w:val="009D2AE4"/>
    <w:rsid w:val="009F202E"/>
    <w:rsid w:val="009F4FEC"/>
    <w:rsid w:val="009F7BB1"/>
    <w:rsid w:val="00A009FD"/>
    <w:rsid w:val="00A04832"/>
    <w:rsid w:val="00A0588F"/>
    <w:rsid w:val="00A06E27"/>
    <w:rsid w:val="00A07DEF"/>
    <w:rsid w:val="00A166B8"/>
    <w:rsid w:val="00A247D3"/>
    <w:rsid w:val="00A3008F"/>
    <w:rsid w:val="00A32E65"/>
    <w:rsid w:val="00A366DA"/>
    <w:rsid w:val="00A44867"/>
    <w:rsid w:val="00A44BD2"/>
    <w:rsid w:val="00A52413"/>
    <w:rsid w:val="00A54A60"/>
    <w:rsid w:val="00A700D6"/>
    <w:rsid w:val="00A75345"/>
    <w:rsid w:val="00A765AF"/>
    <w:rsid w:val="00A77703"/>
    <w:rsid w:val="00A81746"/>
    <w:rsid w:val="00A87597"/>
    <w:rsid w:val="00A91F55"/>
    <w:rsid w:val="00A93201"/>
    <w:rsid w:val="00A93982"/>
    <w:rsid w:val="00A96583"/>
    <w:rsid w:val="00A96E24"/>
    <w:rsid w:val="00A96E92"/>
    <w:rsid w:val="00A96F5B"/>
    <w:rsid w:val="00AA314B"/>
    <w:rsid w:val="00AB23B7"/>
    <w:rsid w:val="00AB346E"/>
    <w:rsid w:val="00AB408B"/>
    <w:rsid w:val="00AB42E3"/>
    <w:rsid w:val="00AB7AD8"/>
    <w:rsid w:val="00AC7AEF"/>
    <w:rsid w:val="00AD1A59"/>
    <w:rsid w:val="00AD2D52"/>
    <w:rsid w:val="00AD4030"/>
    <w:rsid w:val="00AD66AD"/>
    <w:rsid w:val="00AE26F1"/>
    <w:rsid w:val="00AE31FE"/>
    <w:rsid w:val="00AF751E"/>
    <w:rsid w:val="00B0191E"/>
    <w:rsid w:val="00B06498"/>
    <w:rsid w:val="00B1175D"/>
    <w:rsid w:val="00B12669"/>
    <w:rsid w:val="00B155BC"/>
    <w:rsid w:val="00B173F9"/>
    <w:rsid w:val="00B20BBD"/>
    <w:rsid w:val="00B22635"/>
    <w:rsid w:val="00B239A6"/>
    <w:rsid w:val="00B27159"/>
    <w:rsid w:val="00B339F2"/>
    <w:rsid w:val="00B3663B"/>
    <w:rsid w:val="00B40B92"/>
    <w:rsid w:val="00B4242E"/>
    <w:rsid w:val="00B45E76"/>
    <w:rsid w:val="00B566BC"/>
    <w:rsid w:val="00B625EC"/>
    <w:rsid w:val="00B632E3"/>
    <w:rsid w:val="00B66B99"/>
    <w:rsid w:val="00B71C16"/>
    <w:rsid w:val="00B725A1"/>
    <w:rsid w:val="00B80AC1"/>
    <w:rsid w:val="00B844F7"/>
    <w:rsid w:val="00B85AD7"/>
    <w:rsid w:val="00B91437"/>
    <w:rsid w:val="00B91E00"/>
    <w:rsid w:val="00B921DB"/>
    <w:rsid w:val="00B9271D"/>
    <w:rsid w:val="00B97226"/>
    <w:rsid w:val="00BA06A4"/>
    <w:rsid w:val="00BA5EAF"/>
    <w:rsid w:val="00BA64E7"/>
    <w:rsid w:val="00BB609F"/>
    <w:rsid w:val="00BC3389"/>
    <w:rsid w:val="00BC3405"/>
    <w:rsid w:val="00BC5AE7"/>
    <w:rsid w:val="00BD3A3F"/>
    <w:rsid w:val="00BD50F1"/>
    <w:rsid w:val="00BE0C6C"/>
    <w:rsid w:val="00BE2D7F"/>
    <w:rsid w:val="00BE52A9"/>
    <w:rsid w:val="00BE7A0E"/>
    <w:rsid w:val="00BE7F3E"/>
    <w:rsid w:val="00BF5B92"/>
    <w:rsid w:val="00BF5F6D"/>
    <w:rsid w:val="00BF7CFC"/>
    <w:rsid w:val="00C033F9"/>
    <w:rsid w:val="00C10EA8"/>
    <w:rsid w:val="00C1509B"/>
    <w:rsid w:val="00C15724"/>
    <w:rsid w:val="00C26DD3"/>
    <w:rsid w:val="00C30E0B"/>
    <w:rsid w:val="00C44329"/>
    <w:rsid w:val="00C60445"/>
    <w:rsid w:val="00C624E6"/>
    <w:rsid w:val="00C6484F"/>
    <w:rsid w:val="00C67477"/>
    <w:rsid w:val="00C67558"/>
    <w:rsid w:val="00C676F4"/>
    <w:rsid w:val="00C729A3"/>
    <w:rsid w:val="00C74A2C"/>
    <w:rsid w:val="00C80BCC"/>
    <w:rsid w:val="00C8586F"/>
    <w:rsid w:val="00C85A30"/>
    <w:rsid w:val="00C879B8"/>
    <w:rsid w:val="00C93FCD"/>
    <w:rsid w:val="00C95ED8"/>
    <w:rsid w:val="00CA07A7"/>
    <w:rsid w:val="00CA1D52"/>
    <w:rsid w:val="00CA3DE8"/>
    <w:rsid w:val="00CB5AE3"/>
    <w:rsid w:val="00CC55E9"/>
    <w:rsid w:val="00CC5A69"/>
    <w:rsid w:val="00CC5B2C"/>
    <w:rsid w:val="00CC5BFA"/>
    <w:rsid w:val="00CD3578"/>
    <w:rsid w:val="00CD4654"/>
    <w:rsid w:val="00CD54D9"/>
    <w:rsid w:val="00CE5C91"/>
    <w:rsid w:val="00CE6C26"/>
    <w:rsid w:val="00CE6EEF"/>
    <w:rsid w:val="00CE70A2"/>
    <w:rsid w:val="00CF194F"/>
    <w:rsid w:val="00CF1B3E"/>
    <w:rsid w:val="00CF2374"/>
    <w:rsid w:val="00CF2778"/>
    <w:rsid w:val="00CF2904"/>
    <w:rsid w:val="00CF33D7"/>
    <w:rsid w:val="00CF3695"/>
    <w:rsid w:val="00CF4798"/>
    <w:rsid w:val="00D058D6"/>
    <w:rsid w:val="00D05FCB"/>
    <w:rsid w:val="00D10B43"/>
    <w:rsid w:val="00D10D30"/>
    <w:rsid w:val="00D110E2"/>
    <w:rsid w:val="00D134E5"/>
    <w:rsid w:val="00D14D54"/>
    <w:rsid w:val="00D168D3"/>
    <w:rsid w:val="00D20901"/>
    <w:rsid w:val="00D20DBD"/>
    <w:rsid w:val="00D20FF3"/>
    <w:rsid w:val="00D227F3"/>
    <w:rsid w:val="00D25067"/>
    <w:rsid w:val="00D27B84"/>
    <w:rsid w:val="00D312B3"/>
    <w:rsid w:val="00D37290"/>
    <w:rsid w:val="00D42439"/>
    <w:rsid w:val="00D43B07"/>
    <w:rsid w:val="00D4641C"/>
    <w:rsid w:val="00D4643D"/>
    <w:rsid w:val="00D47376"/>
    <w:rsid w:val="00D51FC0"/>
    <w:rsid w:val="00D5677B"/>
    <w:rsid w:val="00D6281F"/>
    <w:rsid w:val="00D65E4D"/>
    <w:rsid w:val="00D665FE"/>
    <w:rsid w:val="00D66701"/>
    <w:rsid w:val="00D677C3"/>
    <w:rsid w:val="00D757D9"/>
    <w:rsid w:val="00D7591D"/>
    <w:rsid w:val="00D84E67"/>
    <w:rsid w:val="00DA08DB"/>
    <w:rsid w:val="00DA139F"/>
    <w:rsid w:val="00DA188E"/>
    <w:rsid w:val="00DA3CC6"/>
    <w:rsid w:val="00DA63C5"/>
    <w:rsid w:val="00DA6AD1"/>
    <w:rsid w:val="00DA7F4B"/>
    <w:rsid w:val="00DB0A89"/>
    <w:rsid w:val="00DB783A"/>
    <w:rsid w:val="00DC20B8"/>
    <w:rsid w:val="00DC4376"/>
    <w:rsid w:val="00DC7B17"/>
    <w:rsid w:val="00DD3350"/>
    <w:rsid w:val="00DD4AC6"/>
    <w:rsid w:val="00DD4FF0"/>
    <w:rsid w:val="00DF1ED0"/>
    <w:rsid w:val="00E0021A"/>
    <w:rsid w:val="00E01D2F"/>
    <w:rsid w:val="00E0606F"/>
    <w:rsid w:val="00E07944"/>
    <w:rsid w:val="00E07C24"/>
    <w:rsid w:val="00E14107"/>
    <w:rsid w:val="00E16A01"/>
    <w:rsid w:val="00E22254"/>
    <w:rsid w:val="00E22F8F"/>
    <w:rsid w:val="00E233F8"/>
    <w:rsid w:val="00E32C87"/>
    <w:rsid w:val="00E35374"/>
    <w:rsid w:val="00E377D1"/>
    <w:rsid w:val="00E4493E"/>
    <w:rsid w:val="00E45824"/>
    <w:rsid w:val="00E51282"/>
    <w:rsid w:val="00E63F63"/>
    <w:rsid w:val="00E660E2"/>
    <w:rsid w:val="00E718E7"/>
    <w:rsid w:val="00E827F5"/>
    <w:rsid w:val="00E82E34"/>
    <w:rsid w:val="00E8468C"/>
    <w:rsid w:val="00E86398"/>
    <w:rsid w:val="00E93C31"/>
    <w:rsid w:val="00E950AF"/>
    <w:rsid w:val="00EA22F7"/>
    <w:rsid w:val="00EA2ED0"/>
    <w:rsid w:val="00EA4471"/>
    <w:rsid w:val="00EA61BE"/>
    <w:rsid w:val="00EA7BD9"/>
    <w:rsid w:val="00EB02BD"/>
    <w:rsid w:val="00EB21DA"/>
    <w:rsid w:val="00EB4CD0"/>
    <w:rsid w:val="00EB7D57"/>
    <w:rsid w:val="00EB7ED3"/>
    <w:rsid w:val="00EC342A"/>
    <w:rsid w:val="00EC643B"/>
    <w:rsid w:val="00EC65B2"/>
    <w:rsid w:val="00ED0337"/>
    <w:rsid w:val="00ED673B"/>
    <w:rsid w:val="00EE1096"/>
    <w:rsid w:val="00EE4905"/>
    <w:rsid w:val="00EF24C6"/>
    <w:rsid w:val="00EF52D1"/>
    <w:rsid w:val="00EF794C"/>
    <w:rsid w:val="00EF7CCC"/>
    <w:rsid w:val="00F01375"/>
    <w:rsid w:val="00F05398"/>
    <w:rsid w:val="00F05DC6"/>
    <w:rsid w:val="00F136C6"/>
    <w:rsid w:val="00F136D5"/>
    <w:rsid w:val="00F16A43"/>
    <w:rsid w:val="00F2781D"/>
    <w:rsid w:val="00F3455A"/>
    <w:rsid w:val="00F37B86"/>
    <w:rsid w:val="00F407A2"/>
    <w:rsid w:val="00F40E19"/>
    <w:rsid w:val="00F42D41"/>
    <w:rsid w:val="00F462DF"/>
    <w:rsid w:val="00F46CA3"/>
    <w:rsid w:val="00F47AC3"/>
    <w:rsid w:val="00F51332"/>
    <w:rsid w:val="00F5193D"/>
    <w:rsid w:val="00F52904"/>
    <w:rsid w:val="00F609E2"/>
    <w:rsid w:val="00F61397"/>
    <w:rsid w:val="00F66E4C"/>
    <w:rsid w:val="00F67B46"/>
    <w:rsid w:val="00F8136A"/>
    <w:rsid w:val="00F85D5E"/>
    <w:rsid w:val="00F871A3"/>
    <w:rsid w:val="00F92119"/>
    <w:rsid w:val="00F95FED"/>
    <w:rsid w:val="00F97BE0"/>
    <w:rsid w:val="00FA0A4E"/>
    <w:rsid w:val="00FA7D65"/>
    <w:rsid w:val="00FB375D"/>
    <w:rsid w:val="00FB4F2C"/>
    <w:rsid w:val="00FC6151"/>
    <w:rsid w:val="00FC744B"/>
    <w:rsid w:val="00FD0220"/>
    <w:rsid w:val="00FD7AD2"/>
    <w:rsid w:val="00FE1853"/>
    <w:rsid w:val="00FE3441"/>
    <w:rsid w:val="00FE410F"/>
    <w:rsid w:val="00FE69E3"/>
    <w:rsid w:val="00FE7B3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FD0068"/>
  <w15:docId w15:val="{0BAF554A-8542-4E08-BF04-8AEA305E7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5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2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C95ED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13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1348"/>
    <w:rPr>
      <w:rFonts w:eastAsiaTheme="minorEastAsia"/>
      <w:lang w:val="en-US"/>
    </w:rPr>
  </w:style>
  <w:style w:type="paragraph" w:styleId="Header">
    <w:name w:val="header"/>
    <w:basedOn w:val="Normal"/>
    <w:link w:val="HeaderChar"/>
    <w:uiPriority w:val="99"/>
    <w:unhideWhenUsed/>
    <w:rsid w:val="00C60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0445"/>
  </w:style>
  <w:style w:type="paragraph" w:styleId="Footer">
    <w:name w:val="footer"/>
    <w:basedOn w:val="Normal"/>
    <w:link w:val="FooterChar"/>
    <w:uiPriority w:val="99"/>
    <w:unhideWhenUsed/>
    <w:rsid w:val="00C60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0445"/>
  </w:style>
  <w:style w:type="character" w:customStyle="1" w:styleId="Heading1Char">
    <w:name w:val="Heading 1 Char"/>
    <w:basedOn w:val="DefaultParagraphFont"/>
    <w:link w:val="Heading1"/>
    <w:uiPriority w:val="9"/>
    <w:rsid w:val="007555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558D"/>
    <w:pPr>
      <w:ind w:left="720"/>
      <w:contextualSpacing/>
    </w:pPr>
  </w:style>
  <w:style w:type="character" w:styleId="PlaceholderText">
    <w:name w:val="Placeholder Text"/>
    <w:basedOn w:val="DefaultParagraphFont"/>
    <w:uiPriority w:val="99"/>
    <w:semiHidden/>
    <w:rsid w:val="00C6484F"/>
    <w:rPr>
      <w:color w:val="808080"/>
    </w:rPr>
  </w:style>
  <w:style w:type="paragraph" w:styleId="TOCHeading">
    <w:name w:val="TOC Heading"/>
    <w:basedOn w:val="Heading1"/>
    <w:next w:val="Normal"/>
    <w:uiPriority w:val="39"/>
    <w:unhideWhenUsed/>
    <w:qFormat/>
    <w:rsid w:val="003759BC"/>
    <w:pPr>
      <w:outlineLvl w:val="9"/>
    </w:pPr>
    <w:rPr>
      <w:lang w:val="en-US"/>
    </w:rPr>
  </w:style>
  <w:style w:type="paragraph" w:styleId="TOC1">
    <w:name w:val="toc 1"/>
    <w:basedOn w:val="Normal"/>
    <w:next w:val="Normal"/>
    <w:autoRedefine/>
    <w:uiPriority w:val="39"/>
    <w:unhideWhenUsed/>
    <w:rsid w:val="003759BC"/>
    <w:pPr>
      <w:spacing w:after="100"/>
    </w:pPr>
  </w:style>
  <w:style w:type="character" w:styleId="Hyperlink">
    <w:name w:val="Hyperlink"/>
    <w:basedOn w:val="DefaultParagraphFont"/>
    <w:uiPriority w:val="99"/>
    <w:unhideWhenUsed/>
    <w:rsid w:val="003759BC"/>
    <w:rPr>
      <w:color w:val="0563C1" w:themeColor="hyperlink"/>
      <w:u w:val="single"/>
    </w:rPr>
  </w:style>
  <w:style w:type="paragraph" w:styleId="NormalWeb">
    <w:name w:val="Normal (Web)"/>
    <w:basedOn w:val="Normal"/>
    <w:uiPriority w:val="99"/>
    <w:semiHidden/>
    <w:unhideWhenUsed/>
    <w:rsid w:val="008B5BA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C033F9"/>
    <w:rPr>
      <w:color w:val="605E5C"/>
      <w:shd w:val="clear" w:color="auto" w:fill="E1DFDD"/>
    </w:rPr>
  </w:style>
  <w:style w:type="character" w:styleId="FollowedHyperlink">
    <w:name w:val="FollowedHyperlink"/>
    <w:basedOn w:val="DefaultParagraphFont"/>
    <w:uiPriority w:val="99"/>
    <w:semiHidden/>
    <w:unhideWhenUsed/>
    <w:rsid w:val="00DB0A89"/>
    <w:rPr>
      <w:color w:val="954F72" w:themeColor="followedHyperlink"/>
      <w:u w:val="single"/>
    </w:rPr>
  </w:style>
  <w:style w:type="character" w:customStyle="1" w:styleId="Heading2Char">
    <w:name w:val="Heading 2 Char"/>
    <w:basedOn w:val="DefaultParagraphFont"/>
    <w:link w:val="Heading2"/>
    <w:uiPriority w:val="9"/>
    <w:rsid w:val="006B2235"/>
    <w:rPr>
      <w:rFonts w:asciiTheme="majorHAnsi" w:eastAsiaTheme="majorEastAsia" w:hAnsiTheme="majorHAnsi" w:cstheme="majorBidi"/>
      <w:color w:val="2F5496" w:themeColor="accent1" w:themeShade="BF"/>
      <w:sz w:val="26"/>
      <w:szCs w:val="26"/>
    </w:rPr>
  </w:style>
  <w:style w:type="character" w:customStyle="1" w:styleId="nlmyear">
    <w:name w:val="nlm_year"/>
    <w:basedOn w:val="DefaultParagraphFont"/>
    <w:rsid w:val="00DA63C5"/>
  </w:style>
  <w:style w:type="character" w:customStyle="1" w:styleId="nlmarticle-title">
    <w:name w:val="nlm_article-title"/>
    <w:basedOn w:val="DefaultParagraphFont"/>
    <w:rsid w:val="00DA63C5"/>
  </w:style>
  <w:style w:type="character" w:customStyle="1" w:styleId="nlmfpage">
    <w:name w:val="nlm_fpage"/>
    <w:basedOn w:val="DefaultParagraphFont"/>
    <w:rsid w:val="00DA63C5"/>
  </w:style>
  <w:style w:type="character" w:customStyle="1" w:styleId="Heading4Char">
    <w:name w:val="Heading 4 Char"/>
    <w:basedOn w:val="DefaultParagraphFont"/>
    <w:link w:val="Heading4"/>
    <w:uiPriority w:val="9"/>
    <w:semiHidden/>
    <w:rsid w:val="00C95E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4031">
      <w:bodyDiv w:val="1"/>
      <w:marLeft w:val="0"/>
      <w:marRight w:val="0"/>
      <w:marTop w:val="0"/>
      <w:marBottom w:val="0"/>
      <w:divBdr>
        <w:top w:val="none" w:sz="0" w:space="0" w:color="auto"/>
        <w:left w:val="none" w:sz="0" w:space="0" w:color="auto"/>
        <w:bottom w:val="none" w:sz="0" w:space="0" w:color="auto"/>
        <w:right w:val="none" w:sz="0" w:space="0" w:color="auto"/>
      </w:divBdr>
    </w:div>
    <w:div w:id="56125848">
      <w:bodyDiv w:val="1"/>
      <w:marLeft w:val="0"/>
      <w:marRight w:val="0"/>
      <w:marTop w:val="0"/>
      <w:marBottom w:val="0"/>
      <w:divBdr>
        <w:top w:val="none" w:sz="0" w:space="0" w:color="auto"/>
        <w:left w:val="none" w:sz="0" w:space="0" w:color="auto"/>
        <w:bottom w:val="none" w:sz="0" w:space="0" w:color="auto"/>
        <w:right w:val="none" w:sz="0" w:space="0" w:color="auto"/>
      </w:divBdr>
    </w:div>
    <w:div w:id="131482660">
      <w:bodyDiv w:val="1"/>
      <w:marLeft w:val="0"/>
      <w:marRight w:val="0"/>
      <w:marTop w:val="0"/>
      <w:marBottom w:val="0"/>
      <w:divBdr>
        <w:top w:val="none" w:sz="0" w:space="0" w:color="auto"/>
        <w:left w:val="none" w:sz="0" w:space="0" w:color="auto"/>
        <w:bottom w:val="none" w:sz="0" w:space="0" w:color="auto"/>
        <w:right w:val="none" w:sz="0" w:space="0" w:color="auto"/>
      </w:divBdr>
    </w:div>
    <w:div w:id="155655712">
      <w:bodyDiv w:val="1"/>
      <w:marLeft w:val="0"/>
      <w:marRight w:val="0"/>
      <w:marTop w:val="0"/>
      <w:marBottom w:val="0"/>
      <w:divBdr>
        <w:top w:val="none" w:sz="0" w:space="0" w:color="auto"/>
        <w:left w:val="none" w:sz="0" w:space="0" w:color="auto"/>
        <w:bottom w:val="none" w:sz="0" w:space="0" w:color="auto"/>
        <w:right w:val="none" w:sz="0" w:space="0" w:color="auto"/>
      </w:divBdr>
    </w:div>
    <w:div w:id="363753762">
      <w:bodyDiv w:val="1"/>
      <w:marLeft w:val="0"/>
      <w:marRight w:val="0"/>
      <w:marTop w:val="0"/>
      <w:marBottom w:val="0"/>
      <w:divBdr>
        <w:top w:val="none" w:sz="0" w:space="0" w:color="auto"/>
        <w:left w:val="none" w:sz="0" w:space="0" w:color="auto"/>
        <w:bottom w:val="none" w:sz="0" w:space="0" w:color="auto"/>
        <w:right w:val="none" w:sz="0" w:space="0" w:color="auto"/>
      </w:divBdr>
    </w:div>
    <w:div w:id="477068910">
      <w:bodyDiv w:val="1"/>
      <w:marLeft w:val="0"/>
      <w:marRight w:val="0"/>
      <w:marTop w:val="0"/>
      <w:marBottom w:val="0"/>
      <w:divBdr>
        <w:top w:val="none" w:sz="0" w:space="0" w:color="auto"/>
        <w:left w:val="none" w:sz="0" w:space="0" w:color="auto"/>
        <w:bottom w:val="none" w:sz="0" w:space="0" w:color="auto"/>
        <w:right w:val="none" w:sz="0" w:space="0" w:color="auto"/>
      </w:divBdr>
    </w:div>
    <w:div w:id="695355406">
      <w:bodyDiv w:val="1"/>
      <w:marLeft w:val="0"/>
      <w:marRight w:val="0"/>
      <w:marTop w:val="0"/>
      <w:marBottom w:val="0"/>
      <w:divBdr>
        <w:top w:val="none" w:sz="0" w:space="0" w:color="auto"/>
        <w:left w:val="none" w:sz="0" w:space="0" w:color="auto"/>
        <w:bottom w:val="none" w:sz="0" w:space="0" w:color="auto"/>
        <w:right w:val="none" w:sz="0" w:space="0" w:color="auto"/>
      </w:divBdr>
    </w:div>
    <w:div w:id="729306243">
      <w:bodyDiv w:val="1"/>
      <w:marLeft w:val="0"/>
      <w:marRight w:val="0"/>
      <w:marTop w:val="0"/>
      <w:marBottom w:val="0"/>
      <w:divBdr>
        <w:top w:val="none" w:sz="0" w:space="0" w:color="auto"/>
        <w:left w:val="none" w:sz="0" w:space="0" w:color="auto"/>
        <w:bottom w:val="none" w:sz="0" w:space="0" w:color="auto"/>
        <w:right w:val="none" w:sz="0" w:space="0" w:color="auto"/>
      </w:divBdr>
      <w:divsChild>
        <w:div w:id="328144478">
          <w:marLeft w:val="0"/>
          <w:marRight w:val="0"/>
          <w:marTop w:val="0"/>
          <w:marBottom w:val="0"/>
          <w:divBdr>
            <w:top w:val="none" w:sz="0" w:space="0" w:color="auto"/>
            <w:left w:val="none" w:sz="0" w:space="0" w:color="auto"/>
            <w:bottom w:val="none" w:sz="0" w:space="0" w:color="auto"/>
            <w:right w:val="none" w:sz="0" w:space="0" w:color="auto"/>
          </w:divBdr>
          <w:divsChild>
            <w:div w:id="9207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0704">
      <w:bodyDiv w:val="1"/>
      <w:marLeft w:val="0"/>
      <w:marRight w:val="0"/>
      <w:marTop w:val="0"/>
      <w:marBottom w:val="0"/>
      <w:divBdr>
        <w:top w:val="none" w:sz="0" w:space="0" w:color="auto"/>
        <w:left w:val="none" w:sz="0" w:space="0" w:color="auto"/>
        <w:bottom w:val="none" w:sz="0" w:space="0" w:color="auto"/>
        <w:right w:val="none" w:sz="0" w:space="0" w:color="auto"/>
      </w:divBdr>
    </w:div>
    <w:div w:id="857818410">
      <w:bodyDiv w:val="1"/>
      <w:marLeft w:val="0"/>
      <w:marRight w:val="0"/>
      <w:marTop w:val="0"/>
      <w:marBottom w:val="0"/>
      <w:divBdr>
        <w:top w:val="none" w:sz="0" w:space="0" w:color="auto"/>
        <w:left w:val="none" w:sz="0" w:space="0" w:color="auto"/>
        <w:bottom w:val="none" w:sz="0" w:space="0" w:color="auto"/>
        <w:right w:val="none" w:sz="0" w:space="0" w:color="auto"/>
      </w:divBdr>
      <w:divsChild>
        <w:div w:id="563681710">
          <w:marLeft w:val="144"/>
          <w:marRight w:val="0"/>
          <w:marTop w:val="240"/>
          <w:marBottom w:val="40"/>
          <w:divBdr>
            <w:top w:val="none" w:sz="0" w:space="0" w:color="auto"/>
            <w:left w:val="none" w:sz="0" w:space="0" w:color="auto"/>
            <w:bottom w:val="none" w:sz="0" w:space="0" w:color="auto"/>
            <w:right w:val="none" w:sz="0" w:space="0" w:color="auto"/>
          </w:divBdr>
        </w:div>
      </w:divsChild>
    </w:div>
    <w:div w:id="861212336">
      <w:bodyDiv w:val="1"/>
      <w:marLeft w:val="0"/>
      <w:marRight w:val="0"/>
      <w:marTop w:val="0"/>
      <w:marBottom w:val="0"/>
      <w:divBdr>
        <w:top w:val="none" w:sz="0" w:space="0" w:color="auto"/>
        <w:left w:val="none" w:sz="0" w:space="0" w:color="auto"/>
        <w:bottom w:val="none" w:sz="0" w:space="0" w:color="auto"/>
        <w:right w:val="none" w:sz="0" w:space="0" w:color="auto"/>
      </w:divBdr>
    </w:div>
    <w:div w:id="973682149">
      <w:bodyDiv w:val="1"/>
      <w:marLeft w:val="0"/>
      <w:marRight w:val="0"/>
      <w:marTop w:val="0"/>
      <w:marBottom w:val="0"/>
      <w:divBdr>
        <w:top w:val="none" w:sz="0" w:space="0" w:color="auto"/>
        <w:left w:val="none" w:sz="0" w:space="0" w:color="auto"/>
        <w:bottom w:val="none" w:sz="0" w:space="0" w:color="auto"/>
        <w:right w:val="none" w:sz="0" w:space="0" w:color="auto"/>
      </w:divBdr>
    </w:div>
    <w:div w:id="1118262000">
      <w:bodyDiv w:val="1"/>
      <w:marLeft w:val="0"/>
      <w:marRight w:val="0"/>
      <w:marTop w:val="0"/>
      <w:marBottom w:val="0"/>
      <w:divBdr>
        <w:top w:val="none" w:sz="0" w:space="0" w:color="auto"/>
        <w:left w:val="none" w:sz="0" w:space="0" w:color="auto"/>
        <w:bottom w:val="none" w:sz="0" w:space="0" w:color="auto"/>
        <w:right w:val="none" w:sz="0" w:space="0" w:color="auto"/>
      </w:divBdr>
    </w:div>
    <w:div w:id="1350062100">
      <w:bodyDiv w:val="1"/>
      <w:marLeft w:val="0"/>
      <w:marRight w:val="0"/>
      <w:marTop w:val="0"/>
      <w:marBottom w:val="0"/>
      <w:divBdr>
        <w:top w:val="none" w:sz="0" w:space="0" w:color="auto"/>
        <w:left w:val="none" w:sz="0" w:space="0" w:color="auto"/>
        <w:bottom w:val="none" w:sz="0" w:space="0" w:color="auto"/>
        <w:right w:val="none" w:sz="0" w:space="0" w:color="auto"/>
      </w:divBdr>
    </w:div>
    <w:div w:id="1520656881">
      <w:bodyDiv w:val="1"/>
      <w:marLeft w:val="0"/>
      <w:marRight w:val="0"/>
      <w:marTop w:val="0"/>
      <w:marBottom w:val="0"/>
      <w:divBdr>
        <w:top w:val="none" w:sz="0" w:space="0" w:color="auto"/>
        <w:left w:val="none" w:sz="0" w:space="0" w:color="auto"/>
        <w:bottom w:val="none" w:sz="0" w:space="0" w:color="auto"/>
        <w:right w:val="none" w:sz="0" w:space="0" w:color="auto"/>
      </w:divBdr>
    </w:div>
    <w:div w:id="1590196438">
      <w:bodyDiv w:val="1"/>
      <w:marLeft w:val="0"/>
      <w:marRight w:val="0"/>
      <w:marTop w:val="0"/>
      <w:marBottom w:val="0"/>
      <w:divBdr>
        <w:top w:val="none" w:sz="0" w:space="0" w:color="auto"/>
        <w:left w:val="none" w:sz="0" w:space="0" w:color="auto"/>
        <w:bottom w:val="none" w:sz="0" w:space="0" w:color="auto"/>
        <w:right w:val="none" w:sz="0" w:space="0" w:color="auto"/>
      </w:divBdr>
    </w:div>
    <w:div w:id="1843812200">
      <w:bodyDiv w:val="1"/>
      <w:marLeft w:val="0"/>
      <w:marRight w:val="0"/>
      <w:marTop w:val="0"/>
      <w:marBottom w:val="0"/>
      <w:divBdr>
        <w:top w:val="none" w:sz="0" w:space="0" w:color="auto"/>
        <w:left w:val="none" w:sz="0" w:space="0" w:color="auto"/>
        <w:bottom w:val="none" w:sz="0" w:space="0" w:color="auto"/>
        <w:right w:val="none" w:sz="0" w:space="0" w:color="auto"/>
      </w:divBdr>
    </w:div>
    <w:div w:id="1866479583">
      <w:bodyDiv w:val="1"/>
      <w:marLeft w:val="0"/>
      <w:marRight w:val="0"/>
      <w:marTop w:val="0"/>
      <w:marBottom w:val="0"/>
      <w:divBdr>
        <w:top w:val="none" w:sz="0" w:space="0" w:color="auto"/>
        <w:left w:val="none" w:sz="0" w:space="0" w:color="auto"/>
        <w:bottom w:val="none" w:sz="0" w:space="0" w:color="auto"/>
        <w:right w:val="none" w:sz="0" w:space="0" w:color="auto"/>
      </w:divBdr>
    </w:div>
    <w:div w:id="1917321992">
      <w:bodyDiv w:val="1"/>
      <w:marLeft w:val="0"/>
      <w:marRight w:val="0"/>
      <w:marTop w:val="0"/>
      <w:marBottom w:val="0"/>
      <w:divBdr>
        <w:top w:val="none" w:sz="0" w:space="0" w:color="auto"/>
        <w:left w:val="none" w:sz="0" w:space="0" w:color="auto"/>
        <w:bottom w:val="none" w:sz="0" w:space="0" w:color="auto"/>
        <w:right w:val="none" w:sz="0" w:space="0" w:color="auto"/>
      </w:divBdr>
    </w:div>
    <w:div w:id="2006740003">
      <w:bodyDiv w:val="1"/>
      <w:marLeft w:val="0"/>
      <w:marRight w:val="0"/>
      <w:marTop w:val="0"/>
      <w:marBottom w:val="0"/>
      <w:divBdr>
        <w:top w:val="none" w:sz="0" w:space="0" w:color="auto"/>
        <w:left w:val="none" w:sz="0" w:space="0" w:color="auto"/>
        <w:bottom w:val="none" w:sz="0" w:space="0" w:color="auto"/>
        <w:right w:val="none" w:sz="0" w:space="0" w:color="auto"/>
      </w:divBdr>
      <w:divsChild>
        <w:div w:id="117067831">
          <w:marLeft w:val="0"/>
          <w:marRight w:val="0"/>
          <w:marTop w:val="0"/>
          <w:marBottom w:val="0"/>
          <w:divBdr>
            <w:top w:val="none" w:sz="0" w:space="0" w:color="auto"/>
            <w:left w:val="none" w:sz="0" w:space="0" w:color="auto"/>
            <w:bottom w:val="none" w:sz="0" w:space="0" w:color="auto"/>
            <w:right w:val="none" w:sz="0" w:space="0" w:color="auto"/>
          </w:divBdr>
          <w:divsChild>
            <w:div w:id="284583123">
              <w:marLeft w:val="0"/>
              <w:marRight w:val="0"/>
              <w:marTop w:val="0"/>
              <w:marBottom w:val="0"/>
              <w:divBdr>
                <w:top w:val="none" w:sz="0" w:space="0" w:color="auto"/>
                <w:left w:val="none" w:sz="0" w:space="0" w:color="auto"/>
                <w:bottom w:val="none" w:sz="0" w:space="0" w:color="auto"/>
                <w:right w:val="none" w:sz="0" w:space="0" w:color="auto"/>
              </w:divBdr>
            </w:div>
            <w:div w:id="3231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0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towardsdatascience.com/an-end-to-end-project-on-time-series-analysis-and-forecasting-with-python-4835e6bf050b" TargetMode="External"/><Relationship Id="rId68" Type="http://schemas.openxmlformats.org/officeDocument/2006/relationships/hyperlink" Target="https://www.pyimagesearch.com/2020/05/04/covid-19-face-mask-detector-with-opencv-keras-tensorflow-and-deep-learning/"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carto.com/covid-19/" TargetMode="External"/><Relationship Id="rId66" Type="http://schemas.openxmlformats.org/officeDocument/2006/relationships/hyperlink" Target="https://www.kaggle.com/prithwirajmitra/covid-face-mask-detection-dataset" TargetMode="External"/><Relationship Id="rId74" Type="http://schemas.openxmlformats.org/officeDocument/2006/relationships/hyperlink" Target="https://public.tableau.com/app/profile/nicholas7495/viz/covid19-DBS-project/CovidCasesbyCountry?publish=yes" TargetMode="External"/><Relationship Id="rId5" Type="http://schemas.openxmlformats.org/officeDocument/2006/relationships/settings" Target="settings.xml"/><Relationship Id="rId61" Type="http://schemas.openxmlformats.org/officeDocument/2006/relationships/hyperlink" Target="https://towardsdatascience.com/covid-19-face-mask-detection-using-tensorflow-and-opencv-702dd833515b"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tandfonline.com/doi/abs/10.1080/09720510.2020.1840076" TargetMode="External"/><Relationship Id="rId64" Type="http://schemas.openxmlformats.org/officeDocument/2006/relationships/hyperlink" Target="https://www.hindawi.com/journals/mpe/2020/1405764/" TargetMode="External"/><Relationship Id="rId69" Type="http://schemas.openxmlformats.org/officeDocument/2006/relationships/hyperlink" Target="https://orangematter.solarwinds.com/2019/12/15/holt-winters-forecasting-simplified/"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https://public.tableau.com/app/profile/nicholas7495/viz/covid19-DBS-project/CovidCasesbyCountry?publish=ye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sciencedirect.com/science/article/abs/pii/S0048969720323342" TargetMode="External"/><Relationship Id="rId67" Type="http://schemas.openxmlformats.org/officeDocument/2006/relationships/hyperlink" Target="https://www.forbes.com/sites/gilpress/2016/03/23/data-preparation-most-time-consuming-least-enjoyable-data-science-task-survey-says/?sh=447890b46f6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journals.sagepub.com/doi/full/10.1177/0972150920988653" TargetMode="External"/><Relationship Id="rId70" Type="http://schemas.openxmlformats.org/officeDocument/2006/relationships/hyperlink" Target="https://www.americanactionforum.org/weekly-checkup/what-italy-can-teach-us-about-reacting-to-the-coronavirus/"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machinelearningmastery.com/time-series-forecasting-with-prophet-in-pytho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CSSEGISandData/COVID-19" TargetMode="External"/><Relationship Id="rId65" Type="http://schemas.openxmlformats.org/officeDocument/2006/relationships/hyperlink" Target="https://towardsdatascience.com/multi-step-time-series-forecasting-with-arima-lightgbm-and-prophet-cc9e3f95dfb0" TargetMode="External"/><Relationship Id="rId73" Type="http://schemas.openxmlformats.org/officeDocument/2006/relationships/hyperlink" Target="https://carto.com/covid-19/"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hyperlink" Target="https://www.tableau.com/learn/articles/time-series-forecasting" TargetMode="External"/><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BS\B8IT111%20Work%20Placement%20(B8IT111_2021_TMD2)\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2021-09-10T00:00:00</PublishDate>
  <Abstract/>
  <CompanyAddress/>
  <CompanyPhone/>
  <CompanyFax/>
  <CompanyEmail>10547333@mydbs.ie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A19FBB-4EC1-4FB9-A735-BF822BC69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Template>
  <TotalTime>16032</TotalTime>
  <Pages>34</Pages>
  <Words>5414</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COVID-19 DATA ANALYSIS</vt:lpstr>
    </vt:vector>
  </TitlesOfParts>
  <Company/>
  <LinksUpToDate>false</LinksUpToDate>
  <CharactersWithSpaces>36202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 DATA ANALYSIS</dc:title>
  <dc:subject>Final Report</dc:subject>
  <dc:creator>NICHOLAS UDOMBOSO</dc:creator>
  <cp:keywords/>
  <dc:description/>
  <cp:lastModifiedBy>Nic Mboso</cp:lastModifiedBy>
  <cp:revision>174</cp:revision>
  <dcterms:created xsi:type="dcterms:W3CDTF">2021-08-15T13:26:00Z</dcterms:created>
  <dcterms:modified xsi:type="dcterms:W3CDTF">2021-09-10T22:40:00Z</dcterms:modified>
  <cp:category>Stream</cp:category>
</cp:coreProperties>
</file>